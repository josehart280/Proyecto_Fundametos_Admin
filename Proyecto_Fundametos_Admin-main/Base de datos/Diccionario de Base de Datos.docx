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B5A0" w14:textId="2B13AE93" w:rsidR="005C6D45" w:rsidRPr="00404B2E" w:rsidRDefault="008F5D5F">
      <w:pPr>
        <w:pStyle w:val="Title"/>
        <w:rPr>
          <w:noProof/>
          <w:sz w:val="72"/>
          <w:szCs w:val="72"/>
        </w:rPr>
      </w:pPr>
      <w:r>
        <w:rPr>
          <w:noProof/>
          <w:sz w:val="72"/>
          <w:szCs w:val="72"/>
          <w:lang w:bidi="es-ES"/>
        </w:rPr>
        <w:t xml:space="preserve">Diccionario de Base de Datos </w:t>
      </w:r>
    </w:p>
    <w:p w14:paraId="115E8695" w14:textId="69FEE9B6" w:rsidR="005C6D45" w:rsidRPr="00404B2E" w:rsidRDefault="0097219C">
      <w:pPr>
        <w:pStyle w:val="Subtitle"/>
        <w:rPr>
          <w:noProof/>
        </w:rPr>
      </w:pPr>
      <w:bookmarkStart w:id="0" w:name="_Hlk487785372"/>
      <w:bookmarkEnd w:id="0"/>
      <w:r>
        <w:rPr>
          <w:noProof/>
          <w:lang w:bidi="es-ES"/>
        </w:rPr>
        <w:t>Created By</w:t>
      </w:r>
      <w:r w:rsidR="008F5D5F">
        <w:rPr>
          <w:noProof/>
          <w:lang w:bidi="es-ES"/>
        </w:rPr>
        <w:t xml:space="preserve"> Jose Porras Ramirez</w:t>
      </w:r>
    </w:p>
    <w:p w14:paraId="725DB23B" w14:textId="2A7C3709" w:rsidR="00617D63" w:rsidRPr="00404B2E" w:rsidRDefault="008F5D5F">
      <w:pPr>
        <w:rPr>
          <w:noProof/>
        </w:rPr>
      </w:pPr>
      <w:r>
        <w:rPr>
          <w:noProof/>
          <w:lang w:bidi="es-ES"/>
        </w:rPr>
        <w:t xml:space="preserve">Para realizar este diccionario de base de datos se debe entender que </w:t>
      </w:r>
      <w:r w:rsidR="00971B28">
        <w:rPr>
          <w:noProof/>
          <w:lang w:bidi="es-ES"/>
        </w:rPr>
        <w:t>se hizo un analisis a la operación de gestion de vacaciones que el CUC(Colegio Unversitario de cartago) tiene en implementacion</w:t>
      </w:r>
    </w:p>
    <w:p w14:paraId="0F8B72CE" w14:textId="14AC6087" w:rsidR="005C6D45" w:rsidRDefault="0073562D" w:rsidP="00263938">
      <w:pPr>
        <w:pStyle w:val="TextoEstndarProbarlo"/>
        <w:rPr>
          <w:noProof/>
          <w:lang w:bidi="es-ES"/>
        </w:rPr>
      </w:pPr>
      <w:r w:rsidRPr="00404B2E">
        <w:rPr>
          <w:noProof/>
          <w:lang w:bidi="es-ES"/>
        </w:rPr>
        <w:t xml:space="preserve">Este documento </w:t>
      </w:r>
      <w:r w:rsidR="00971B28">
        <w:rPr>
          <w:noProof/>
          <w:lang w:bidi="es-ES"/>
        </w:rPr>
        <w:t xml:space="preserve">no es oficial y no esta en produccion </w:t>
      </w:r>
    </w:p>
    <w:p w14:paraId="7EEFF846" w14:textId="77777777" w:rsidR="00971B28" w:rsidRPr="00404B2E" w:rsidRDefault="00971B28" w:rsidP="00263938">
      <w:pPr>
        <w:pStyle w:val="TextoEstndarProbarlo"/>
        <w:rPr>
          <w:noProof/>
        </w:rPr>
      </w:pPr>
    </w:p>
    <w:p w14:paraId="73BFF591" w14:textId="6938B5A6" w:rsidR="005C6D45" w:rsidRPr="00404B2E" w:rsidRDefault="00971B28">
      <w:pPr>
        <w:pStyle w:val="Heading1"/>
        <w:rPr>
          <w:noProof/>
        </w:rPr>
      </w:pPr>
      <w:r>
        <w:rPr>
          <w:noProof/>
          <w:lang w:bidi="es-ES"/>
        </w:rPr>
        <w:t>Diagrama de Base de datos</w:t>
      </w:r>
    </w:p>
    <w:p w14:paraId="7FC77D86" w14:textId="3BBEEC0C" w:rsidR="005C6D45" w:rsidRPr="00404B2E" w:rsidRDefault="00971B28">
      <w:pPr>
        <w:rPr>
          <w:noProof/>
        </w:rPr>
      </w:pPr>
      <w:r>
        <w:rPr>
          <w:noProof/>
          <w:lang w:bidi="es-ES"/>
        </w:rPr>
        <w:t>Para este diagrama se analiso los diagramas de nivel 0 y 1 desde el inicio de secion hasta la opciones operativas de la jefatura.</w:t>
      </w:r>
      <w:r>
        <w:rPr>
          <w:noProof/>
          <w:lang w:bidi="es-ES"/>
        </w:rPr>
        <w:br/>
        <w:t>Con lo anterior dicho se concluyo que para este proyecto se ocupo estas tablas:</w:t>
      </w:r>
    </w:p>
    <w:p w14:paraId="232776EA" w14:textId="267259F5" w:rsidR="003407A9" w:rsidRDefault="003407A9" w:rsidP="00175643">
      <w:pPr>
        <w:rPr>
          <w:noProof/>
          <w:lang w:eastAsia="es-ES"/>
        </w:rPr>
      </w:pPr>
    </w:p>
    <w:p w14:paraId="65E73A61" w14:textId="669875D7" w:rsidR="00971B28" w:rsidRDefault="00971B28" w:rsidP="00971B28">
      <w:pPr>
        <w:rPr>
          <w:b/>
          <w:bCs/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Personal</w:t>
      </w:r>
    </w:p>
    <w:p w14:paraId="17A6138A" w14:textId="01EDAB73" w:rsidR="00971B28" w:rsidRPr="00971B28" w:rsidRDefault="00971B28" w:rsidP="00971B28">
      <w:pPr>
        <w:rPr>
          <w:b/>
          <w:bCs/>
          <w:noProof/>
          <w:lang w:val="es-CR" w:eastAsia="es-ES"/>
        </w:rPr>
      </w:pPr>
      <w:r>
        <w:rPr>
          <w:b/>
          <w:bCs/>
          <w:noProof/>
          <w:lang w:val="es-CR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431FF" wp14:editId="1EC367AA">
                <wp:simplePos x="0" y="0"/>
                <wp:positionH relativeFrom="column">
                  <wp:posOffset>-25400</wp:posOffset>
                </wp:positionH>
                <wp:positionV relativeFrom="paragraph">
                  <wp:posOffset>159385</wp:posOffset>
                </wp:positionV>
                <wp:extent cx="2851150" cy="6350"/>
                <wp:effectExtent l="0" t="0" r="25400" b="31750"/>
                <wp:wrapNone/>
                <wp:docPr id="1684016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11FE4E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12.55pt" to="222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" strokecolor="#aeaaaa [2414]" strokeweight=".5pt">
                <v:stroke joinstyle="miter"/>
              </v:line>
            </w:pict>
          </mc:Fallback>
        </mc:AlternateContent>
      </w:r>
    </w:p>
    <w:p w14:paraId="72B7797F" w14:textId="462FCD15" w:rsidR="00971B28" w:rsidRPr="00971B28" w:rsidRDefault="00971B28" w:rsidP="00971B28">
      <w:pPr>
        <w:numPr>
          <w:ilvl w:val="0"/>
          <w:numId w:val="37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id_Personal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PK, NOT NULL)</w:t>
      </w:r>
      <w:r w:rsidRPr="00971B28">
        <w:rPr>
          <w:noProof/>
          <w:lang w:val="es-CR" w:eastAsia="es-ES"/>
        </w:rPr>
        <w:br/>
        <w:t>Identificador único de cada persona en el sistema.</w:t>
      </w:r>
    </w:p>
    <w:p w14:paraId="03BCEA50" w14:textId="7936AAEF" w:rsidR="00971B28" w:rsidRPr="00971B28" w:rsidRDefault="00971B28" w:rsidP="00971B28">
      <w:pPr>
        <w:numPr>
          <w:ilvl w:val="0"/>
          <w:numId w:val="37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Cedula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(VARCHAR, NOT NULL)</w:t>
      </w:r>
      <w:r w:rsidRPr="00971B28">
        <w:rPr>
          <w:noProof/>
          <w:lang w:val="es-CR" w:eastAsia="es-ES"/>
        </w:rPr>
        <w:br/>
        <w:t>Documento de identificación del personal.</w:t>
      </w:r>
    </w:p>
    <w:p w14:paraId="0175A535" w14:textId="2A6B6421" w:rsidR="00971B28" w:rsidRPr="00971B28" w:rsidRDefault="00971B28" w:rsidP="00971B28">
      <w:pPr>
        <w:numPr>
          <w:ilvl w:val="0"/>
          <w:numId w:val="37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Nombre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(VARCHAR, NOT NULL)</w:t>
      </w:r>
      <w:r w:rsidRPr="00971B28">
        <w:rPr>
          <w:noProof/>
          <w:lang w:val="es-CR" w:eastAsia="es-ES"/>
        </w:rPr>
        <w:br/>
        <w:t>Nombre del personal.</w:t>
      </w:r>
    </w:p>
    <w:p w14:paraId="194F80D4" w14:textId="31031D2C" w:rsidR="00971B28" w:rsidRPr="00971B28" w:rsidRDefault="00971B28" w:rsidP="00971B28">
      <w:pPr>
        <w:numPr>
          <w:ilvl w:val="0"/>
          <w:numId w:val="37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Apellido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(VARCHAR, NOT NULL)</w:t>
      </w:r>
      <w:r w:rsidRPr="00971B28">
        <w:rPr>
          <w:noProof/>
          <w:lang w:val="es-CR" w:eastAsia="es-ES"/>
        </w:rPr>
        <w:br/>
        <w:t>Apellido del personal.</w:t>
      </w:r>
    </w:p>
    <w:p w14:paraId="1A0DFCB1" w14:textId="4405622F" w:rsidR="00971B28" w:rsidRPr="00971B28" w:rsidRDefault="00971B28" w:rsidP="00971B28">
      <w:pPr>
        <w:numPr>
          <w:ilvl w:val="0"/>
          <w:numId w:val="37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Correo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(VARCHAR, NOT NULL)</w:t>
      </w:r>
      <w:r w:rsidRPr="00971B28">
        <w:rPr>
          <w:noProof/>
          <w:lang w:val="es-CR" w:eastAsia="es-ES"/>
        </w:rPr>
        <w:br/>
        <w:t>Correo institucional del empleado.</w:t>
      </w:r>
    </w:p>
    <w:p w14:paraId="25A3CFB5" w14:textId="77777777" w:rsidR="00971B28" w:rsidRPr="00971B28" w:rsidRDefault="00971B28" w:rsidP="00971B28">
      <w:pPr>
        <w:numPr>
          <w:ilvl w:val="0"/>
          <w:numId w:val="37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Fecha_Ingreso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(DATE, NOT NULL)</w:t>
      </w:r>
      <w:r w:rsidRPr="00971B28">
        <w:rPr>
          <w:noProof/>
          <w:lang w:val="es-CR" w:eastAsia="es-ES"/>
        </w:rPr>
        <w:br/>
        <w:t>Fecha en que el personal ingresó a la institución.</w:t>
      </w:r>
    </w:p>
    <w:p w14:paraId="186413D5" w14:textId="77777777" w:rsidR="00971B28" w:rsidRPr="00971B28" w:rsidRDefault="00971B28" w:rsidP="00971B28">
      <w:pPr>
        <w:numPr>
          <w:ilvl w:val="0"/>
          <w:numId w:val="37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id_Saldo_Dias_Disponibles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FK → Saldos_Vacacionales.id_Saldo, NOT NULL)</w:t>
      </w:r>
      <w:r w:rsidRPr="00971B28">
        <w:rPr>
          <w:noProof/>
          <w:lang w:val="es-CR" w:eastAsia="es-ES"/>
        </w:rPr>
        <w:br/>
        <w:t>Referencia al saldo de días de vacaciones disponibles.</w:t>
      </w:r>
    </w:p>
    <w:p w14:paraId="52598FA2" w14:textId="77777777" w:rsidR="00971B28" w:rsidRPr="00971B28" w:rsidRDefault="00971B28" w:rsidP="00971B28">
      <w:pPr>
        <w:numPr>
          <w:ilvl w:val="0"/>
          <w:numId w:val="37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id_Rol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FK → Roles.id_Rol, NOT NULL)</w:t>
      </w:r>
      <w:r w:rsidRPr="00971B28">
        <w:rPr>
          <w:noProof/>
          <w:lang w:val="es-CR" w:eastAsia="es-ES"/>
        </w:rPr>
        <w:br/>
        <w:t>Rol asignado dentro del sistema.</w:t>
      </w:r>
    </w:p>
    <w:p w14:paraId="50E8135A" w14:textId="77777777" w:rsidR="00971B28" w:rsidRPr="00971B28" w:rsidRDefault="00971B28" w:rsidP="00971B28">
      <w:pPr>
        <w:numPr>
          <w:ilvl w:val="0"/>
          <w:numId w:val="37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lastRenderedPageBreak/>
        <w:t>id_Carrera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FK → Carrera.id_Carrera, NULL)</w:t>
      </w:r>
      <w:r w:rsidRPr="00971B28">
        <w:rPr>
          <w:noProof/>
          <w:lang w:val="es-CR" w:eastAsia="es-ES"/>
        </w:rPr>
        <w:br/>
        <w:t>Carrera asociada (solo aplica para profesores).</w:t>
      </w:r>
    </w:p>
    <w:p w14:paraId="723B4F97" w14:textId="77777777" w:rsidR="00971B28" w:rsidRDefault="00971B28" w:rsidP="00971B28">
      <w:pPr>
        <w:numPr>
          <w:ilvl w:val="0"/>
          <w:numId w:val="37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Estado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(BIT, NOT NULL)</w:t>
      </w:r>
      <w:r w:rsidRPr="00971B28">
        <w:rPr>
          <w:noProof/>
          <w:lang w:val="es-CR" w:eastAsia="es-ES"/>
        </w:rPr>
        <w:br/>
        <w:t>Indica si el personal está activo o inactivo.</w:t>
      </w:r>
    </w:p>
    <w:p w14:paraId="42D47064" w14:textId="77777777" w:rsidR="00971B28" w:rsidRPr="00971B28" w:rsidRDefault="00971B28" w:rsidP="00971B28">
      <w:pPr>
        <w:rPr>
          <w:noProof/>
          <w:lang w:val="es-CR" w:eastAsia="es-ES"/>
        </w:rPr>
      </w:pPr>
    </w:p>
    <w:p w14:paraId="28C3C5F1" w14:textId="77777777" w:rsidR="00971B28" w:rsidRDefault="00971B28" w:rsidP="00971B28">
      <w:pPr>
        <w:rPr>
          <w:b/>
          <w:bCs/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Usuarios</w:t>
      </w:r>
    </w:p>
    <w:p w14:paraId="3FBDD9AE" w14:textId="172CAD82" w:rsidR="00971B28" w:rsidRPr="00971B28" w:rsidRDefault="00971B28" w:rsidP="00971B28">
      <w:pPr>
        <w:rPr>
          <w:b/>
          <w:bCs/>
          <w:noProof/>
          <w:lang w:val="es-CR" w:eastAsia="es-ES"/>
        </w:rPr>
      </w:pPr>
      <w:r>
        <w:rPr>
          <w:b/>
          <w:bCs/>
          <w:noProof/>
          <w:lang w:val="es-CR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09175D" wp14:editId="50763B39">
                <wp:simplePos x="0" y="0"/>
                <wp:positionH relativeFrom="margin">
                  <wp:align>left</wp:align>
                </wp:positionH>
                <wp:positionV relativeFrom="paragraph">
                  <wp:posOffset>107315</wp:posOffset>
                </wp:positionV>
                <wp:extent cx="2851150" cy="6350"/>
                <wp:effectExtent l="0" t="0" r="25400" b="31750"/>
                <wp:wrapNone/>
                <wp:docPr id="3013982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ACCB06" id="Straight Connector 1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45pt" to="224.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" strokecolor="#aeaaaa [2414]" strokeweight=".5pt">
                <v:stroke joinstyle="miter"/>
                <w10:wrap anchorx="margin"/>
              </v:line>
            </w:pict>
          </mc:Fallback>
        </mc:AlternateContent>
      </w:r>
    </w:p>
    <w:p w14:paraId="798D8610" w14:textId="77777777" w:rsidR="00971B28" w:rsidRPr="00971B28" w:rsidRDefault="00971B28" w:rsidP="00971B28">
      <w:pPr>
        <w:numPr>
          <w:ilvl w:val="0"/>
          <w:numId w:val="38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id_Personal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PK, FK → Personal.id_Personal, NOT NULL)</w:t>
      </w:r>
      <w:r w:rsidRPr="00971B28">
        <w:rPr>
          <w:noProof/>
          <w:lang w:val="es-CR" w:eastAsia="es-ES"/>
        </w:rPr>
        <w:br/>
        <w:t>Relación uno a uno con la tabla Personal.</w:t>
      </w:r>
    </w:p>
    <w:p w14:paraId="455D1A02" w14:textId="77777777" w:rsidR="00971B28" w:rsidRPr="00971B28" w:rsidRDefault="00971B28" w:rsidP="00971B28">
      <w:pPr>
        <w:numPr>
          <w:ilvl w:val="0"/>
          <w:numId w:val="38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username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(VARCHAR, NOT NULL)</w:t>
      </w:r>
      <w:r w:rsidRPr="00971B28">
        <w:rPr>
          <w:noProof/>
          <w:lang w:val="es-CR" w:eastAsia="es-ES"/>
        </w:rPr>
        <w:br/>
        <w:t>Nombre de usuario para autenticación.</w:t>
      </w:r>
    </w:p>
    <w:p w14:paraId="1FBBA4DB" w14:textId="77777777" w:rsidR="00971B28" w:rsidRPr="00971B28" w:rsidRDefault="00971B28" w:rsidP="00971B28">
      <w:pPr>
        <w:numPr>
          <w:ilvl w:val="0"/>
          <w:numId w:val="38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Password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(VARCHAR, NOT NULL)</w:t>
      </w:r>
      <w:r w:rsidRPr="00971B28">
        <w:rPr>
          <w:noProof/>
          <w:lang w:val="es-CR" w:eastAsia="es-ES"/>
        </w:rPr>
        <w:br/>
        <w:t>Contraseña cifrada del usuario.</w:t>
      </w:r>
    </w:p>
    <w:p w14:paraId="7CB02F23" w14:textId="77777777" w:rsidR="00971B28" w:rsidRPr="00971B28" w:rsidRDefault="00971B28" w:rsidP="00971B28">
      <w:pPr>
        <w:numPr>
          <w:ilvl w:val="0"/>
          <w:numId w:val="38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Estado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(BIT, NOT NULL)</w:t>
      </w:r>
      <w:r w:rsidRPr="00971B28">
        <w:rPr>
          <w:noProof/>
          <w:lang w:val="es-CR" w:eastAsia="es-ES"/>
        </w:rPr>
        <w:br/>
        <w:t>Estado de la cuenta del usuario.</w:t>
      </w:r>
    </w:p>
    <w:p w14:paraId="58EECDF1" w14:textId="77777777" w:rsidR="00971B28" w:rsidRDefault="00971B28" w:rsidP="00175643">
      <w:pPr>
        <w:rPr>
          <w:noProof/>
          <w:lang w:val="es-CR" w:eastAsia="es-ES"/>
        </w:rPr>
      </w:pPr>
    </w:p>
    <w:p w14:paraId="42530157" w14:textId="77777777" w:rsidR="00971B28" w:rsidRDefault="00971B28" w:rsidP="00971B28">
      <w:pPr>
        <w:rPr>
          <w:b/>
          <w:bCs/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Roles</w:t>
      </w:r>
    </w:p>
    <w:p w14:paraId="24D9CFD3" w14:textId="53069B28" w:rsidR="00971B28" w:rsidRPr="00971B28" w:rsidRDefault="00971B28" w:rsidP="00971B28">
      <w:pPr>
        <w:rPr>
          <w:b/>
          <w:bCs/>
          <w:noProof/>
          <w:lang w:val="es-CR" w:eastAsia="es-ES"/>
        </w:rPr>
      </w:pPr>
      <w:r>
        <w:rPr>
          <w:b/>
          <w:bCs/>
          <w:noProof/>
          <w:lang w:val="es-CR"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7B2EA4" wp14:editId="46FC3AE7">
                <wp:simplePos x="0" y="0"/>
                <wp:positionH relativeFrom="margin">
                  <wp:align>left</wp:align>
                </wp:positionH>
                <wp:positionV relativeFrom="paragraph">
                  <wp:posOffset>95250</wp:posOffset>
                </wp:positionV>
                <wp:extent cx="2851150" cy="6350"/>
                <wp:effectExtent l="0" t="0" r="25400" b="31750"/>
                <wp:wrapNone/>
                <wp:docPr id="2713552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95AD6B" id="Straight Connector 1" o:spid="_x0000_s1026" style="position:absolute;flip:y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7.5pt" to="224.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" strokecolor="#aeaaaa [2414]" strokeweight=".5pt">
                <v:stroke joinstyle="miter"/>
                <w10:wrap anchorx="margin"/>
              </v:line>
            </w:pict>
          </mc:Fallback>
        </mc:AlternateContent>
      </w:r>
    </w:p>
    <w:p w14:paraId="05672DDE" w14:textId="77777777" w:rsidR="00971B28" w:rsidRPr="00971B28" w:rsidRDefault="00971B28" w:rsidP="00971B28">
      <w:pPr>
        <w:numPr>
          <w:ilvl w:val="0"/>
          <w:numId w:val="39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id_Rol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PK, NOT NULL)</w:t>
      </w:r>
      <w:r w:rsidRPr="00971B28">
        <w:rPr>
          <w:noProof/>
          <w:lang w:val="es-CR" w:eastAsia="es-ES"/>
        </w:rPr>
        <w:br/>
        <w:t>Identificador único del rol.</w:t>
      </w:r>
    </w:p>
    <w:p w14:paraId="62574728" w14:textId="77777777" w:rsidR="00971B28" w:rsidRPr="00971B28" w:rsidRDefault="00971B28" w:rsidP="00971B28">
      <w:pPr>
        <w:numPr>
          <w:ilvl w:val="0"/>
          <w:numId w:val="39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Nombre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(VARCHAR, NOT NULL)</w:t>
      </w:r>
      <w:r w:rsidRPr="00971B28">
        <w:rPr>
          <w:noProof/>
          <w:lang w:val="es-CR" w:eastAsia="es-ES"/>
        </w:rPr>
        <w:br/>
        <w:t>Nombre del rol (Administrador, Jefe, Empleado, etc.).</w:t>
      </w:r>
    </w:p>
    <w:p w14:paraId="1E67C0DE" w14:textId="77777777" w:rsidR="00971B28" w:rsidRDefault="00971B28" w:rsidP="00175643">
      <w:pPr>
        <w:rPr>
          <w:noProof/>
          <w:lang w:val="es-CR" w:eastAsia="es-ES"/>
        </w:rPr>
      </w:pPr>
    </w:p>
    <w:p w14:paraId="50146B91" w14:textId="77777777" w:rsidR="00971B28" w:rsidRDefault="00971B28" w:rsidP="00971B28">
      <w:pPr>
        <w:rPr>
          <w:b/>
          <w:bCs/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Carrera</w:t>
      </w:r>
    </w:p>
    <w:p w14:paraId="5B86B95F" w14:textId="5A825F6E" w:rsidR="00971B28" w:rsidRPr="00971B28" w:rsidRDefault="00971B28" w:rsidP="00971B28">
      <w:pPr>
        <w:rPr>
          <w:b/>
          <w:bCs/>
          <w:noProof/>
          <w:lang w:val="es-CR" w:eastAsia="es-ES"/>
        </w:rPr>
      </w:pPr>
      <w:r>
        <w:rPr>
          <w:b/>
          <w:bCs/>
          <w:noProof/>
          <w:lang w:val="es-CR"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93EAB5" wp14:editId="42B6BCE9">
                <wp:simplePos x="0" y="0"/>
                <wp:positionH relativeFrom="margin">
                  <wp:align>left</wp:align>
                </wp:positionH>
                <wp:positionV relativeFrom="paragraph">
                  <wp:posOffset>107315</wp:posOffset>
                </wp:positionV>
                <wp:extent cx="2851150" cy="6350"/>
                <wp:effectExtent l="0" t="0" r="25400" b="31750"/>
                <wp:wrapNone/>
                <wp:docPr id="4317057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FA71D2" id="Straight Connector 1" o:spid="_x0000_s1026" style="position:absolute;flip:y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45pt" to="224.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" strokecolor="#aeaaaa [2414]" strokeweight=".5pt">
                <v:stroke joinstyle="miter"/>
                <w10:wrap anchorx="margin"/>
              </v:line>
            </w:pict>
          </mc:Fallback>
        </mc:AlternateContent>
      </w:r>
    </w:p>
    <w:p w14:paraId="3A6F6E0C" w14:textId="77777777" w:rsidR="00971B28" w:rsidRPr="00971B28" w:rsidRDefault="00971B28" w:rsidP="00971B28">
      <w:pPr>
        <w:numPr>
          <w:ilvl w:val="0"/>
          <w:numId w:val="40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id_Carrera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PK, NOT NULL)</w:t>
      </w:r>
      <w:r w:rsidRPr="00971B28">
        <w:rPr>
          <w:noProof/>
          <w:lang w:val="es-CR" w:eastAsia="es-ES"/>
        </w:rPr>
        <w:br/>
        <w:t>Identificador de la carrera.</w:t>
      </w:r>
    </w:p>
    <w:p w14:paraId="5FDD8A10" w14:textId="77777777" w:rsidR="00971B28" w:rsidRPr="00971B28" w:rsidRDefault="00971B28" w:rsidP="00971B28">
      <w:pPr>
        <w:numPr>
          <w:ilvl w:val="0"/>
          <w:numId w:val="40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Nombre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(VARCHAR, NOT NULL)</w:t>
      </w:r>
      <w:r w:rsidRPr="00971B28">
        <w:rPr>
          <w:noProof/>
          <w:lang w:val="es-CR" w:eastAsia="es-ES"/>
        </w:rPr>
        <w:br/>
        <w:t>Nombre de la carrera académica.</w:t>
      </w:r>
    </w:p>
    <w:p w14:paraId="056E7970" w14:textId="77777777" w:rsidR="00971B28" w:rsidRDefault="00971B28" w:rsidP="00175643">
      <w:pPr>
        <w:rPr>
          <w:noProof/>
          <w:lang w:val="es-CR" w:eastAsia="es-ES"/>
        </w:rPr>
      </w:pPr>
    </w:p>
    <w:p w14:paraId="697DA6CA" w14:textId="77777777" w:rsidR="00971B28" w:rsidRDefault="00971B28" w:rsidP="00175643">
      <w:pPr>
        <w:rPr>
          <w:noProof/>
          <w:lang w:val="es-CR" w:eastAsia="es-ES"/>
        </w:rPr>
      </w:pPr>
    </w:p>
    <w:p w14:paraId="54F8CE10" w14:textId="77777777" w:rsidR="00971B28" w:rsidRDefault="00971B28" w:rsidP="00175643">
      <w:pPr>
        <w:rPr>
          <w:noProof/>
          <w:lang w:val="es-CR" w:eastAsia="es-ES"/>
        </w:rPr>
      </w:pPr>
    </w:p>
    <w:p w14:paraId="30F11922" w14:textId="77777777" w:rsidR="00971B28" w:rsidRDefault="00971B28" w:rsidP="00971B28">
      <w:pPr>
        <w:rPr>
          <w:b/>
          <w:bCs/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lastRenderedPageBreak/>
        <w:t>Solicitudes_Vacaciones</w:t>
      </w:r>
    </w:p>
    <w:p w14:paraId="58B00D22" w14:textId="68062263" w:rsidR="00971B28" w:rsidRPr="00971B28" w:rsidRDefault="00971B28" w:rsidP="00971B28">
      <w:pPr>
        <w:rPr>
          <w:b/>
          <w:bCs/>
          <w:noProof/>
          <w:lang w:val="es-CR" w:eastAsia="es-ES"/>
        </w:rPr>
      </w:pPr>
      <w:r>
        <w:rPr>
          <w:b/>
          <w:bCs/>
          <w:noProof/>
          <w:lang w:val="es-CR"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62235B" wp14:editId="01C72A4E">
                <wp:simplePos x="0" y="0"/>
                <wp:positionH relativeFrom="margin">
                  <wp:align>left</wp:align>
                </wp:positionH>
                <wp:positionV relativeFrom="paragraph">
                  <wp:posOffset>100965</wp:posOffset>
                </wp:positionV>
                <wp:extent cx="2851150" cy="6350"/>
                <wp:effectExtent l="0" t="0" r="25400" b="31750"/>
                <wp:wrapNone/>
                <wp:docPr id="21418586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8534AC" id="Straight Connector 1" o:spid="_x0000_s1026" style="position:absolute;flip:y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7.95pt" to="224.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" strokecolor="#aeaaaa [2414]" strokeweight=".5pt">
                <v:stroke joinstyle="miter"/>
                <w10:wrap anchorx="margin"/>
              </v:line>
            </w:pict>
          </mc:Fallback>
        </mc:AlternateContent>
      </w:r>
    </w:p>
    <w:p w14:paraId="2C5E022C" w14:textId="77777777" w:rsidR="00971B28" w:rsidRPr="00971B28" w:rsidRDefault="00971B28" w:rsidP="00971B28">
      <w:pPr>
        <w:numPr>
          <w:ilvl w:val="0"/>
          <w:numId w:val="41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id_Solicitud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PK, NOT NULL)</w:t>
      </w:r>
      <w:r w:rsidRPr="00971B28">
        <w:rPr>
          <w:noProof/>
          <w:lang w:val="es-CR" w:eastAsia="es-ES"/>
        </w:rPr>
        <w:br/>
        <w:t>Identificador único de la solicitud.</w:t>
      </w:r>
    </w:p>
    <w:p w14:paraId="2D861D24" w14:textId="77777777" w:rsidR="00971B28" w:rsidRPr="00971B28" w:rsidRDefault="00971B28" w:rsidP="00971B28">
      <w:pPr>
        <w:numPr>
          <w:ilvl w:val="0"/>
          <w:numId w:val="41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id_Personal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FK → Personal.id_Personal, NOT NULL)</w:t>
      </w:r>
      <w:r w:rsidRPr="00971B28">
        <w:rPr>
          <w:noProof/>
          <w:lang w:val="es-CR" w:eastAsia="es-ES"/>
        </w:rPr>
        <w:br/>
        <w:t>Personal que realiza la solicitud.</w:t>
      </w:r>
    </w:p>
    <w:p w14:paraId="0D18A8AD" w14:textId="77777777" w:rsidR="00971B28" w:rsidRPr="00971B28" w:rsidRDefault="00971B28" w:rsidP="00971B28">
      <w:pPr>
        <w:numPr>
          <w:ilvl w:val="0"/>
          <w:numId w:val="41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fecha_Inicio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(DATE, NOT NULL)</w:t>
      </w:r>
      <w:r w:rsidRPr="00971B28">
        <w:rPr>
          <w:noProof/>
          <w:lang w:val="es-CR" w:eastAsia="es-ES"/>
        </w:rPr>
        <w:br/>
        <w:t>Fecha de inicio del período solicitado.</w:t>
      </w:r>
    </w:p>
    <w:p w14:paraId="060BA9FA" w14:textId="77777777" w:rsidR="00971B28" w:rsidRPr="00971B28" w:rsidRDefault="00971B28" w:rsidP="00971B28">
      <w:pPr>
        <w:numPr>
          <w:ilvl w:val="0"/>
          <w:numId w:val="41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fecha_Fin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(DATE, NOT NULL)</w:t>
      </w:r>
      <w:r w:rsidRPr="00971B28">
        <w:rPr>
          <w:noProof/>
          <w:lang w:val="es-CR" w:eastAsia="es-ES"/>
        </w:rPr>
        <w:br/>
        <w:t>Fecha final del período solicitado.</w:t>
      </w:r>
    </w:p>
    <w:p w14:paraId="088486FC" w14:textId="77777777" w:rsidR="00971B28" w:rsidRPr="00971B28" w:rsidRDefault="00971B28" w:rsidP="00971B28">
      <w:pPr>
        <w:numPr>
          <w:ilvl w:val="0"/>
          <w:numId w:val="41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dias_Solicitados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NOT NULL)</w:t>
      </w:r>
      <w:r w:rsidRPr="00971B28">
        <w:rPr>
          <w:noProof/>
          <w:lang w:val="es-CR" w:eastAsia="es-ES"/>
        </w:rPr>
        <w:br/>
        <w:t>Cantidad de días solicitados.</w:t>
      </w:r>
    </w:p>
    <w:p w14:paraId="5F3B16A3" w14:textId="77777777" w:rsidR="00971B28" w:rsidRPr="00971B28" w:rsidRDefault="00971B28" w:rsidP="00971B28">
      <w:pPr>
        <w:numPr>
          <w:ilvl w:val="0"/>
          <w:numId w:val="41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Motivo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(VARCHAR, NULL)</w:t>
      </w:r>
      <w:r w:rsidRPr="00971B28">
        <w:rPr>
          <w:noProof/>
          <w:lang w:val="es-CR" w:eastAsia="es-ES"/>
        </w:rPr>
        <w:br/>
        <w:t>Justificación de la solicitud.</w:t>
      </w:r>
    </w:p>
    <w:p w14:paraId="78E041AE" w14:textId="77777777" w:rsidR="00971B28" w:rsidRPr="00971B28" w:rsidRDefault="00971B28" w:rsidP="00971B28">
      <w:pPr>
        <w:numPr>
          <w:ilvl w:val="0"/>
          <w:numId w:val="41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Estado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(VARCHAR, NOT NULL)</w:t>
      </w:r>
      <w:r w:rsidRPr="00971B28">
        <w:rPr>
          <w:noProof/>
          <w:lang w:val="es-CR" w:eastAsia="es-ES"/>
        </w:rPr>
        <w:br/>
        <w:t>Estado de la solicitud (Pendiente, Aprobada, Rechazada).</w:t>
      </w:r>
    </w:p>
    <w:p w14:paraId="4E44A194" w14:textId="77777777" w:rsidR="00971B28" w:rsidRPr="00971B28" w:rsidRDefault="00971B28" w:rsidP="00971B28">
      <w:pPr>
        <w:numPr>
          <w:ilvl w:val="0"/>
          <w:numId w:val="41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fecha_Creacion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(DATETIME, NOT NULL)</w:t>
      </w:r>
      <w:r w:rsidRPr="00971B28">
        <w:rPr>
          <w:noProof/>
          <w:lang w:val="es-CR" w:eastAsia="es-ES"/>
        </w:rPr>
        <w:br/>
        <w:t>Fecha en que se creó la solicitud.</w:t>
      </w:r>
    </w:p>
    <w:p w14:paraId="0EEA6217" w14:textId="77777777" w:rsidR="00971B28" w:rsidRDefault="00971B28" w:rsidP="00175643">
      <w:pPr>
        <w:rPr>
          <w:noProof/>
          <w:lang w:val="es-CR" w:eastAsia="es-ES"/>
        </w:rPr>
      </w:pPr>
    </w:p>
    <w:p w14:paraId="1D3C882C" w14:textId="77777777" w:rsidR="00971B28" w:rsidRDefault="00971B28" w:rsidP="00971B28">
      <w:pPr>
        <w:rPr>
          <w:b/>
          <w:bCs/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Aprobaciones</w:t>
      </w:r>
    </w:p>
    <w:p w14:paraId="1B16B851" w14:textId="51A9B365" w:rsidR="00971B28" w:rsidRPr="00971B28" w:rsidRDefault="00971B28" w:rsidP="00971B28">
      <w:pPr>
        <w:rPr>
          <w:b/>
          <w:bCs/>
          <w:noProof/>
          <w:lang w:val="es-CR" w:eastAsia="es-ES"/>
        </w:rPr>
      </w:pPr>
      <w:r>
        <w:rPr>
          <w:b/>
          <w:bCs/>
          <w:noProof/>
          <w:lang w:val="es-CR"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541DD4" wp14:editId="4492A869">
                <wp:simplePos x="0" y="0"/>
                <wp:positionH relativeFrom="margin">
                  <wp:align>left</wp:align>
                </wp:positionH>
                <wp:positionV relativeFrom="paragraph">
                  <wp:posOffset>113665</wp:posOffset>
                </wp:positionV>
                <wp:extent cx="2851150" cy="6350"/>
                <wp:effectExtent l="0" t="0" r="25400" b="31750"/>
                <wp:wrapNone/>
                <wp:docPr id="12074512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64663E" id="Straight Connector 1" o:spid="_x0000_s1026" style="position:absolute;flip:y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5pt" to="224.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" strokecolor="#aeaaaa [2414]" strokeweight=".5pt">
                <v:stroke joinstyle="miter"/>
                <w10:wrap anchorx="margin"/>
              </v:line>
            </w:pict>
          </mc:Fallback>
        </mc:AlternateContent>
      </w:r>
    </w:p>
    <w:p w14:paraId="3640C704" w14:textId="77777777" w:rsidR="00971B28" w:rsidRPr="00971B28" w:rsidRDefault="00971B28" w:rsidP="00971B28">
      <w:pPr>
        <w:numPr>
          <w:ilvl w:val="0"/>
          <w:numId w:val="42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id_Solicitud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PK, FK → Solicitudes_Vacaciones.id_Solicitud, NOT NULL)</w:t>
      </w:r>
      <w:r w:rsidRPr="00971B28">
        <w:rPr>
          <w:noProof/>
          <w:lang w:val="es-CR" w:eastAsia="es-ES"/>
        </w:rPr>
        <w:br/>
        <w:t>Solicitud que se está aprobando.</w:t>
      </w:r>
    </w:p>
    <w:p w14:paraId="6E1FC5C8" w14:textId="77777777" w:rsidR="00971B28" w:rsidRPr="00971B28" w:rsidRDefault="00971B28" w:rsidP="00971B28">
      <w:pPr>
        <w:numPr>
          <w:ilvl w:val="0"/>
          <w:numId w:val="42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id_Personal_Aprobador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FK → Personal.id_Personal, NOT NULL)</w:t>
      </w:r>
      <w:r w:rsidRPr="00971B28">
        <w:rPr>
          <w:noProof/>
          <w:lang w:val="es-CR" w:eastAsia="es-ES"/>
        </w:rPr>
        <w:br/>
        <w:t>Persona que aprueba o rechaza la solicitud.</w:t>
      </w:r>
    </w:p>
    <w:p w14:paraId="53F387FC" w14:textId="77777777" w:rsidR="00971B28" w:rsidRPr="00971B28" w:rsidRDefault="00971B28" w:rsidP="00971B28">
      <w:pPr>
        <w:numPr>
          <w:ilvl w:val="0"/>
          <w:numId w:val="42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Estado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(VARCHAR, NOT NULL)</w:t>
      </w:r>
      <w:r w:rsidRPr="00971B28">
        <w:rPr>
          <w:noProof/>
          <w:lang w:val="es-CR" w:eastAsia="es-ES"/>
        </w:rPr>
        <w:br/>
        <w:t>Resultado de la aprobación.</w:t>
      </w:r>
    </w:p>
    <w:p w14:paraId="40B4B1FA" w14:textId="77777777" w:rsidR="00971B28" w:rsidRPr="00971B28" w:rsidRDefault="00971B28" w:rsidP="00971B28">
      <w:pPr>
        <w:numPr>
          <w:ilvl w:val="0"/>
          <w:numId w:val="42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Comentario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(VARCHAR, NULL)</w:t>
      </w:r>
      <w:r w:rsidRPr="00971B28">
        <w:rPr>
          <w:noProof/>
          <w:lang w:val="es-CR" w:eastAsia="es-ES"/>
        </w:rPr>
        <w:br/>
        <w:t>Observaciones del aprobador.</w:t>
      </w:r>
    </w:p>
    <w:p w14:paraId="6F1C9F15" w14:textId="77777777" w:rsidR="00971B28" w:rsidRPr="00971B28" w:rsidRDefault="00971B28" w:rsidP="00971B28">
      <w:pPr>
        <w:numPr>
          <w:ilvl w:val="0"/>
          <w:numId w:val="42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Fecha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(DATETIME, NOT NULL)</w:t>
      </w:r>
      <w:r w:rsidRPr="00971B28">
        <w:rPr>
          <w:noProof/>
          <w:lang w:val="es-CR" w:eastAsia="es-ES"/>
        </w:rPr>
        <w:br/>
        <w:t>Fecha en que se realizó la aprobación.</w:t>
      </w:r>
    </w:p>
    <w:p w14:paraId="3E4DDD28" w14:textId="77777777" w:rsidR="00971B28" w:rsidRDefault="00971B28" w:rsidP="00175643">
      <w:pPr>
        <w:rPr>
          <w:noProof/>
          <w:lang w:val="es-CR" w:eastAsia="es-ES"/>
        </w:rPr>
      </w:pPr>
    </w:p>
    <w:p w14:paraId="5C6AB4E2" w14:textId="77777777" w:rsidR="00971B28" w:rsidRDefault="00971B28" w:rsidP="00175643">
      <w:pPr>
        <w:rPr>
          <w:noProof/>
          <w:lang w:val="es-CR" w:eastAsia="es-ES"/>
        </w:rPr>
      </w:pPr>
    </w:p>
    <w:p w14:paraId="58DC4A6C" w14:textId="77777777" w:rsidR="00971B28" w:rsidRDefault="00971B28" w:rsidP="00971B28">
      <w:pPr>
        <w:rPr>
          <w:b/>
          <w:bCs/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lastRenderedPageBreak/>
        <w:t>Saldos_Vacacionales</w:t>
      </w:r>
    </w:p>
    <w:p w14:paraId="7758D921" w14:textId="268EB3A3" w:rsidR="00971B28" w:rsidRPr="00971B28" w:rsidRDefault="00971B28" w:rsidP="00971B28">
      <w:pPr>
        <w:rPr>
          <w:b/>
          <w:bCs/>
          <w:noProof/>
          <w:lang w:val="es-CR" w:eastAsia="es-ES"/>
        </w:rPr>
      </w:pPr>
      <w:r>
        <w:rPr>
          <w:b/>
          <w:bCs/>
          <w:noProof/>
          <w:lang w:val="es-CR"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8E3660" wp14:editId="1609A4AC">
                <wp:simplePos x="0" y="0"/>
                <wp:positionH relativeFrom="margin">
                  <wp:align>left</wp:align>
                </wp:positionH>
                <wp:positionV relativeFrom="paragraph">
                  <wp:posOffset>113665</wp:posOffset>
                </wp:positionV>
                <wp:extent cx="2851150" cy="6350"/>
                <wp:effectExtent l="0" t="0" r="25400" b="31750"/>
                <wp:wrapNone/>
                <wp:docPr id="118830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0E624F" id="Straight Connector 1" o:spid="_x0000_s1026" style="position:absolute;flip:y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5pt" to="224.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" strokecolor="#aeaaaa [2414]" strokeweight=".5pt">
                <v:stroke joinstyle="miter"/>
                <w10:wrap anchorx="margin"/>
              </v:line>
            </w:pict>
          </mc:Fallback>
        </mc:AlternateContent>
      </w:r>
    </w:p>
    <w:p w14:paraId="161FF5CB" w14:textId="77777777" w:rsidR="00971B28" w:rsidRPr="00971B28" w:rsidRDefault="00971B28" w:rsidP="00971B28">
      <w:pPr>
        <w:numPr>
          <w:ilvl w:val="0"/>
          <w:numId w:val="43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id_Saldo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PK, NOT NULL)</w:t>
      </w:r>
      <w:r w:rsidRPr="00971B28">
        <w:rPr>
          <w:noProof/>
          <w:lang w:val="es-CR" w:eastAsia="es-ES"/>
        </w:rPr>
        <w:br/>
        <w:t>Identificador del registro de saldo.</w:t>
      </w:r>
    </w:p>
    <w:p w14:paraId="63251714" w14:textId="77777777" w:rsidR="00971B28" w:rsidRPr="00971B28" w:rsidRDefault="00971B28" w:rsidP="00971B28">
      <w:pPr>
        <w:numPr>
          <w:ilvl w:val="0"/>
          <w:numId w:val="43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id_Personal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FK → Personal.id_Personal, NOT NULL)</w:t>
      </w:r>
      <w:r w:rsidRPr="00971B28">
        <w:rPr>
          <w:noProof/>
          <w:lang w:val="es-CR" w:eastAsia="es-ES"/>
        </w:rPr>
        <w:br/>
        <w:t>Personal al que pertenece el saldo.</w:t>
      </w:r>
    </w:p>
    <w:p w14:paraId="20F34C29" w14:textId="77777777" w:rsidR="00971B28" w:rsidRPr="00971B28" w:rsidRDefault="00971B28" w:rsidP="00971B28">
      <w:pPr>
        <w:numPr>
          <w:ilvl w:val="0"/>
          <w:numId w:val="43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dias_asignados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NOT NULL)</w:t>
      </w:r>
      <w:r w:rsidRPr="00971B28">
        <w:rPr>
          <w:noProof/>
          <w:lang w:val="es-CR" w:eastAsia="es-ES"/>
        </w:rPr>
        <w:br/>
        <w:t>Días asignados según las políticas institucionales.</w:t>
      </w:r>
    </w:p>
    <w:p w14:paraId="30BD77F8" w14:textId="77777777" w:rsidR="00971B28" w:rsidRPr="00971B28" w:rsidRDefault="00971B28" w:rsidP="00971B28">
      <w:pPr>
        <w:numPr>
          <w:ilvl w:val="0"/>
          <w:numId w:val="43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saldo_Disponible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NOT NULL)</w:t>
      </w:r>
      <w:r w:rsidRPr="00971B28">
        <w:rPr>
          <w:noProof/>
          <w:lang w:val="es-CR" w:eastAsia="es-ES"/>
        </w:rPr>
        <w:br/>
        <w:t>Días de vacaciones disponibles para usar.</w:t>
      </w:r>
    </w:p>
    <w:p w14:paraId="0D9FB6FC" w14:textId="77777777" w:rsidR="00971B28" w:rsidRDefault="00971B28" w:rsidP="00175643">
      <w:pPr>
        <w:rPr>
          <w:noProof/>
          <w:lang w:val="es-CR" w:eastAsia="es-ES"/>
        </w:rPr>
      </w:pPr>
    </w:p>
    <w:p w14:paraId="15CCD324" w14:textId="77777777" w:rsidR="00971B28" w:rsidRDefault="00971B28" w:rsidP="00971B28">
      <w:pPr>
        <w:rPr>
          <w:b/>
          <w:bCs/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Historial_Vacaciones</w:t>
      </w:r>
    </w:p>
    <w:p w14:paraId="76572192" w14:textId="07AFCF8F" w:rsidR="00971B28" w:rsidRPr="00971B28" w:rsidRDefault="00971B28" w:rsidP="00971B28">
      <w:pPr>
        <w:rPr>
          <w:b/>
          <w:bCs/>
          <w:noProof/>
          <w:lang w:val="es-CR" w:eastAsia="es-ES"/>
        </w:rPr>
      </w:pPr>
      <w:r>
        <w:rPr>
          <w:b/>
          <w:bCs/>
          <w:noProof/>
          <w:lang w:val="es-CR"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BA5B9D" wp14:editId="5B0B3DB2">
                <wp:simplePos x="0" y="0"/>
                <wp:positionH relativeFrom="margin">
                  <wp:align>left</wp:align>
                </wp:positionH>
                <wp:positionV relativeFrom="paragraph">
                  <wp:posOffset>107950</wp:posOffset>
                </wp:positionV>
                <wp:extent cx="2851150" cy="6350"/>
                <wp:effectExtent l="0" t="0" r="25400" b="31750"/>
                <wp:wrapNone/>
                <wp:docPr id="2700564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B0A08C" id="Straight Connector 1" o:spid="_x0000_s1026" style="position:absolute;flip:y;z-index:2516736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5pt" to="224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" strokecolor="#aeaaaa [2414]" strokeweight=".5pt">
                <v:stroke joinstyle="miter"/>
                <w10:wrap anchorx="margin"/>
              </v:line>
            </w:pict>
          </mc:Fallback>
        </mc:AlternateContent>
      </w:r>
    </w:p>
    <w:p w14:paraId="6DCCC672" w14:textId="77777777" w:rsidR="00971B28" w:rsidRPr="00971B28" w:rsidRDefault="00971B28" w:rsidP="00971B28">
      <w:pPr>
        <w:numPr>
          <w:ilvl w:val="0"/>
          <w:numId w:val="44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id_Historial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PK, NOT NULL)</w:t>
      </w:r>
      <w:r w:rsidRPr="00971B28">
        <w:rPr>
          <w:noProof/>
          <w:lang w:val="es-CR" w:eastAsia="es-ES"/>
        </w:rPr>
        <w:br/>
        <w:t>Identificador del historial.</w:t>
      </w:r>
    </w:p>
    <w:p w14:paraId="63E5F05C" w14:textId="77777777" w:rsidR="00971B28" w:rsidRPr="00971B28" w:rsidRDefault="00971B28" w:rsidP="00971B28">
      <w:pPr>
        <w:numPr>
          <w:ilvl w:val="0"/>
          <w:numId w:val="44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id_Personal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FK → Personal.id_Personal, NOT NULL)</w:t>
      </w:r>
      <w:r w:rsidRPr="00971B28">
        <w:rPr>
          <w:noProof/>
          <w:lang w:val="es-CR" w:eastAsia="es-ES"/>
        </w:rPr>
        <w:br/>
        <w:t>Personal que tomó las vacaciones.</w:t>
      </w:r>
    </w:p>
    <w:p w14:paraId="0742D776" w14:textId="77777777" w:rsidR="00971B28" w:rsidRPr="00971B28" w:rsidRDefault="00971B28" w:rsidP="00971B28">
      <w:pPr>
        <w:numPr>
          <w:ilvl w:val="0"/>
          <w:numId w:val="44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id_Solicitud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FK → Solicitudes_Vacaciones.id_Solicitud, NOT NULL)</w:t>
      </w:r>
      <w:r w:rsidRPr="00971B28">
        <w:rPr>
          <w:noProof/>
          <w:lang w:val="es-CR" w:eastAsia="es-ES"/>
        </w:rPr>
        <w:br/>
        <w:t>Solicitud que originó el registro.</w:t>
      </w:r>
    </w:p>
    <w:p w14:paraId="2A507BC5" w14:textId="77777777" w:rsidR="00971B28" w:rsidRPr="00971B28" w:rsidRDefault="00971B28" w:rsidP="00971B28">
      <w:pPr>
        <w:numPr>
          <w:ilvl w:val="0"/>
          <w:numId w:val="44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fecha_Inicio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(DATE, NOT NULL)</w:t>
      </w:r>
      <w:r w:rsidRPr="00971B28">
        <w:rPr>
          <w:noProof/>
          <w:lang w:val="es-CR" w:eastAsia="es-ES"/>
        </w:rPr>
        <w:br/>
        <w:t>Inicio real del período tomado.</w:t>
      </w:r>
    </w:p>
    <w:p w14:paraId="6CA90D5B" w14:textId="77777777" w:rsidR="00971B28" w:rsidRPr="00971B28" w:rsidRDefault="00971B28" w:rsidP="00971B28">
      <w:pPr>
        <w:numPr>
          <w:ilvl w:val="0"/>
          <w:numId w:val="44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fecha_Fin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(DATE, NOT NULL)</w:t>
      </w:r>
      <w:r w:rsidRPr="00971B28">
        <w:rPr>
          <w:noProof/>
          <w:lang w:val="es-CR" w:eastAsia="es-ES"/>
        </w:rPr>
        <w:br/>
        <w:t>Fin real del período tomado.</w:t>
      </w:r>
    </w:p>
    <w:p w14:paraId="2C723F44" w14:textId="77777777" w:rsidR="00971B28" w:rsidRPr="00971B28" w:rsidRDefault="00971B28" w:rsidP="00971B28">
      <w:pPr>
        <w:numPr>
          <w:ilvl w:val="0"/>
          <w:numId w:val="44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dias_Tomados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NOT NULL)</w:t>
      </w:r>
      <w:r w:rsidRPr="00971B28">
        <w:rPr>
          <w:noProof/>
          <w:lang w:val="es-CR" w:eastAsia="es-ES"/>
        </w:rPr>
        <w:br/>
        <w:t>Total de días disfrutados.</w:t>
      </w:r>
    </w:p>
    <w:p w14:paraId="35F1DA10" w14:textId="77777777" w:rsidR="00971B28" w:rsidRPr="00971B28" w:rsidRDefault="00971B28" w:rsidP="00971B28">
      <w:pPr>
        <w:numPr>
          <w:ilvl w:val="0"/>
          <w:numId w:val="44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año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NOT NULL)</w:t>
      </w:r>
      <w:r w:rsidRPr="00971B28">
        <w:rPr>
          <w:noProof/>
          <w:lang w:val="es-CR" w:eastAsia="es-ES"/>
        </w:rPr>
        <w:br/>
        <w:t>Año al que corresponden las vacaciones.</w:t>
      </w:r>
    </w:p>
    <w:p w14:paraId="34F58FDE" w14:textId="77777777" w:rsidR="00971B28" w:rsidRDefault="00971B28" w:rsidP="00175643">
      <w:pPr>
        <w:rPr>
          <w:noProof/>
          <w:lang w:val="es-CR" w:eastAsia="es-ES"/>
        </w:rPr>
      </w:pPr>
    </w:p>
    <w:p w14:paraId="6CE65A94" w14:textId="77777777" w:rsidR="00971B28" w:rsidRDefault="00971B28" w:rsidP="00971B28">
      <w:pPr>
        <w:rPr>
          <w:b/>
          <w:bCs/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Auditoria_Solicitudes</w:t>
      </w:r>
    </w:p>
    <w:p w14:paraId="1C5A7871" w14:textId="3AE0894D" w:rsidR="00971B28" w:rsidRPr="00971B28" w:rsidRDefault="00971B28" w:rsidP="00971B28">
      <w:pPr>
        <w:rPr>
          <w:b/>
          <w:bCs/>
          <w:noProof/>
          <w:lang w:val="es-CR" w:eastAsia="es-ES"/>
        </w:rPr>
      </w:pPr>
      <w:r>
        <w:rPr>
          <w:b/>
          <w:bCs/>
          <w:noProof/>
          <w:lang w:val="es-CR"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0139AB" wp14:editId="10D79E4C">
                <wp:simplePos x="0" y="0"/>
                <wp:positionH relativeFrom="margin">
                  <wp:align>left</wp:align>
                </wp:positionH>
                <wp:positionV relativeFrom="paragraph">
                  <wp:posOffset>149225</wp:posOffset>
                </wp:positionV>
                <wp:extent cx="2851150" cy="6350"/>
                <wp:effectExtent l="0" t="0" r="25400" b="31750"/>
                <wp:wrapNone/>
                <wp:docPr id="16871269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3FEA3D" id="Straight Connector 1" o:spid="_x0000_s1026" style="position:absolute;flip:y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1.75pt" to="224.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" strokecolor="#aeaaaa [2414]" strokeweight=".5pt">
                <v:stroke joinstyle="miter"/>
                <w10:wrap anchorx="margin"/>
              </v:line>
            </w:pict>
          </mc:Fallback>
        </mc:AlternateContent>
      </w:r>
    </w:p>
    <w:p w14:paraId="5C2DC332" w14:textId="77777777" w:rsidR="00971B28" w:rsidRPr="00971B28" w:rsidRDefault="00971B28" w:rsidP="00971B28">
      <w:pPr>
        <w:numPr>
          <w:ilvl w:val="0"/>
          <w:numId w:val="45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id_Solicitud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PK, FK → Solicitudes_Vacaciones.id_Solicitud, NOT NULL)</w:t>
      </w:r>
      <w:r w:rsidRPr="00971B28">
        <w:rPr>
          <w:noProof/>
          <w:lang w:val="es-CR" w:eastAsia="es-ES"/>
        </w:rPr>
        <w:br/>
        <w:t>Solicitud auditada.</w:t>
      </w:r>
    </w:p>
    <w:p w14:paraId="62A63080" w14:textId="77777777" w:rsidR="00971B28" w:rsidRPr="00971B28" w:rsidRDefault="00971B28" w:rsidP="00971B28">
      <w:pPr>
        <w:numPr>
          <w:ilvl w:val="0"/>
          <w:numId w:val="45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lastRenderedPageBreak/>
        <w:t>accion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(VARCHAR, NOT NULL)</w:t>
      </w:r>
      <w:r w:rsidRPr="00971B28">
        <w:rPr>
          <w:noProof/>
          <w:lang w:val="es-CR" w:eastAsia="es-ES"/>
        </w:rPr>
        <w:br/>
        <w:t>Acción realizada (crear, aprobar, rechazar, modificar).</w:t>
      </w:r>
    </w:p>
    <w:p w14:paraId="1C9F8873" w14:textId="77777777" w:rsidR="00971B28" w:rsidRPr="00971B28" w:rsidRDefault="00971B28" w:rsidP="00971B28">
      <w:pPr>
        <w:numPr>
          <w:ilvl w:val="0"/>
          <w:numId w:val="45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id_Personal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FK → Personal.id_Personal, NOT NULL)</w:t>
      </w:r>
      <w:r w:rsidRPr="00971B28">
        <w:rPr>
          <w:noProof/>
          <w:lang w:val="es-CR" w:eastAsia="es-ES"/>
        </w:rPr>
        <w:br/>
        <w:t>Persona que ejecutó la acción.</w:t>
      </w:r>
    </w:p>
    <w:p w14:paraId="2F427779" w14:textId="77777777" w:rsidR="00971B28" w:rsidRPr="00971B28" w:rsidRDefault="00971B28" w:rsidP="00971B28">
      <w:pPr>
        <w:numPr>
          <w:ilvl w:val="0"/>
          <w:numId w:val="45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fecha_de_Creacion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(DATETIME, NOT NULL)</w:t>
      </w:r>
      <w:r w:rsidRPr="00971B28">
        <w:rPr>
          <w:noProof/>
          <w:lang w:val="es-CR" w:eastAsia="es-ES"/>
        </w:rPr>
        <w:br/>
        <w:t>Fecha de registro del evento.</w:t>
      </w:r>
    </w:p>
    <w:p w14:paraId="23EE32AD" w14:textId="77777777" w:rsidR="00971B28" w:rsidRPr="00971B28" w:rsidRDefault="00971B28" w:rsidP="00971B28">
      <w:pPr>
        <w:numPr>
          <w:ilvl w:val="0"/>
          <w:numId w:val="45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fecha_Actualizacion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(DATETIME, NULL)</w:t>
      </w:r>
      <w:r w:rsidRPr="00971B28">
        <w:rPr>
          <w:noProof/>
          <w:lang w:val="es-CR" w:eastAsia="es-ES"/>
        </w:rPr>
        <w:br/>
        <w:t>Última actualización del evento.</w:t>
      </w:r>
    </w:p>
    <w:p w14:paraId="1D3AC6BD" w14:textId="77777777" w:rsidR="00971B28" w:rsidRDefault="00971B28" w:rsidP="00175643">
      <w:pPr>
        <w:rPr>
          <w:noProof/>
          <w:lang w:val="es-CR" w:eastAsia="es-ES"/>
        </w:rPr>
      </w:pPr>
    </w:p>
    <w:p w14:paraId="082553F4" w14:textId="77777777" w:rsidR="00971B28" w:rsidRDefault="00971B28" w:rsidP="00971B28">
      <w:pPr>
        <w:rPr>
          <w:b/>
          <w:bCs/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Auditoria_Usuarios</w:t>
      </w:r>
    </w:p>
    <w:p w14:paraId="44AF6D53" w14:textId="1901EE15" w:rsidR="00971B28" w:rsidRPr="00971B28" w:rsidRDefault="00971B28" w:rsidP="00971B28">
      <w:pPr>
        <w:rPr>
          <w:b/>
          <w:bCs/>
          <w:noProof/>
          <w:lang w:val="es-CR" w:eastAsia="es-ES"/>
        </w:rPr>
      </w:pPr>
      <w:r>
        <w:rPr>
          <w:b/>
          <w:bCs/>
          <w:noProof/>
          <w:lang w:val="es-CR"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1768CD" wp14:editId="07627D7D">
                <wp:simplePos x="0" y="0"/>
                <wp:positionH relativeFrom="margin">
                  <wp:align>left</wp:align>
                </wp:positionH>
                <wp:positionV relativeFrom="paragraph">
                  <wp:posOffset>107315</wp:posOffset>
                </wp:positionV>
                <wp:extent cx="2851150" cy="6350"/>
                <wp:effectExtent l="0" t="0" r="25400" b="31750"/>
                <wp:wrapNone/>
                <wp:docPr id="14281735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35FE99" id="Straight Connector 1" o:spid="_x0000_s1026" style="position:absolute;flip:y;z-index:2516776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45pt" to="224.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" strokecolor="#aeaaaa [2414]" strokeweight=".5pt">
                <v:stroke joinstyle="miter"/>
                <w10:wrap anchorx="margin"/>
              </v:line>
            </w:pict>
          </mc:Fallback>
        </mc:AlternateContent>
      </w:r>
    </w:p>
    <w:p w14:paraId="1B12750C" w14:textId="77777777" w:rsidR="00971B28" w:rsidRPr="00971B28" w:rsidRDefault="00971B28" w:rsidP="00971B28">
      <w:pPr>
        <w:numPr>
          <w:ilvl w:val="0"/>
          <w:numId w:val="46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PK, NOT NULL)</w:t>
      </w:r>
      <w:r w:rsidRPr="00971B28">
        <w:rPr>
          <w:noProof/>
          <w:lang w:val="es-CR" w:eastAsia="es-ES"/>
        </w:rPr>
        <w:br/>
        <w:t>Identificador del registro de auditoría.</w:t>
      </w:r>
    </w:p>
    <w:p w14:paraId="2E210E70" w14:textId="77777777" w:rsidR="00971B28" w:rsidRPr="00971B28" w:rsidRDefault="00971B28" w:rsidP="00971B28">
      <w:pPr>
        <w:numPr>
          <w:ilvl w:val="0"/>
          <w:numId w:val="46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id_Personal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FK → Personal.id_Personal, NOT NULL)</w:t>
      </w:r>
      <w:r w:rsidRPr="00971B28">
        <w:rPr>
          <w:noProof/>
          <w:lang w:val="es-CR" w:eastAsia="es-ES"/>
        </w:rPr>
        <w:br/>
        <w:t>Usuario relacionado con la acción.</w:t>
      </w:r>
    </w:p>
    <w:p w14:paraId="45339BF1" w14:textId="77777777" w:rsidR="00971B28" w:rsidRPr="00971B28" w:rsidRDefault="00971B28" w:rsidP="00971B28">
      <w:pPr>
        <w:numPr>
          <w:ilvl w:val="0"/>
          <w:numId w:val="46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accion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(VARCHAR, NOT NULL)</w:t>
      </w:r>
      <w:r w:rsidRPr="00971B28">
        <w:rPr>
          <w:noProof/>
          <w:lang w:val="es-CR" w:eastAsia="es-ES"/>
        </w:rPr>
        <w:br/>
        <w:t>Acción realizada sobre el usuario.</w:t>
      </w:r>
    </w:p>
    <w:p w14:paraId="67F2460D" w14:textId="77777777" w:rsidR="00971B28" w:rsidRPr="00971B28" w:rsidRDefault="00971B28" w:rsidP="00971B28">
      <w:pPr>
        <w:numPr>
          <w:ilvl w:val="0"/>
          <w:numId w:val="46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fecha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(DATETIME, NOT NULL)</w:t>
      </w:r>
      <w:r w:rsidRPr="00971B28">
        <w:rPr>
          <w:noProof/>
          <w:lang w:val="es-CR" w:eastAsia="es-ES"/>
        </w:rPr>
        <w:br/>
        <w:t>Fecha del evento.</w:t>
      </w:r>
    </w:p>
    <w:p w14:paraId="54764C9E" w14:textId="77777777" w:rsidR="00971B28" w:rsidRPr="00971B28" w:rsidRDefault="00971B28" w:rsidP="00971B28">
      <w:pPr>
        <w:numPr>
          <w:ilvl w:val="0"/>
          <w:numId w:val="46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fecha_de_login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(DATETIME, NULL)</w:t>
      </w:r>
      <w:r w:rsidRPr="00971B28">
        <w:rPr>
          <w:noProof/>
          <w:lang w:val="es-CR" w:eastAsia="es-ES"/>
        </w:rPr>
        <w:br/>
        <w:t>Fecha de inicio de sesión.</w:t>
      </w:r>
    </w:p>
    <w:p w14:paraId="56DC24C5" w14:textId="77777777" w:rsidR="00971B28" w:rsidRDefault="00971B28" w:rsidP="00175643">
      <w:pPr>
        <w:rPr>
          <w:noProof/>
          <w:lang w:val="es-CR" w:eastAsia="es-ES"/>
        </w:rPr>
      </w:pPr>
    </w:p>
    <w:p w14:paraId="3B421258" w14:textId="77777777" w:rsidR="00971B28" w:rsidRDefault="00971B28" w:rsidP="00971B28">
      <w:pPr>
        <w:rPr>
          <w:b/>
          <w:bCs/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Feriados</w:t>
      </w:r>
    </w:p>
    <w:p w14:paraId="657F71A7" w14:textId="6537FD8A" w:rsidR="00971B28" w:rsidRPr="00971B28" w:rsidRDefault="00971B28" w:rsidP="00971B28">
      <w:pPr>
        <w:rPr>
          <w:b/>
          <w:bCs/>
          <w:noProof/>
          <w:lang w:val="es-CR" w:eastAsia="es-ES"/>
        </w:rPr>
      </w:pPr>
      <w:r>
        <w:rPr>
          <w:b/>
          <w:bCs/>
          <w:noProof/>
          <w:lang w:val="es-CR"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068A39" wp14:editId="5BCF3F88">
                <wp:simplePos x="0" y="0"/>
                <wp:positionH relativeFrom="margin">
                  <wp:align>left</wp:align>
                </wp:positionH>
                <wp:positionV relativeFrom="paragraph">
                  <wp:posOffset>107315</wp:posOffset>
                </wp:positionV>
                <wp:extent cx="2851150" cy="6350"/>
                <wp:effectExtent l="0" t="0" r="25400" b="31750"/>
                <wp:wrapNone/>
                <wp:docPr id="16442713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F1F089" id="Straight Connector 1" o:spid="_x0000_s1026" style="position:absolute;flip:y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45pt" to="224.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" strokecolor="#aeaaaa [2414]" strokeweight=".5pt">
                <v:stroke joinstyle="miter"/>
                <w10:wrap anchorx="margin"/>
              </v:line>
            </w:pict>
          </mc:Fallback>
        </mc:AlternateContent>
      </w:r>
    </w:p>
    <w:p w14:paraId="70C6821F" w14:textId="77777777" w:rsidR="00971B28" w:rsidRPr="00971B28" w:rsidRDefault="00971B28" w:rsidP="00971B28">
      <w:pPr>
        <w:numPr>
          <w:ilvl w:val="0"/>
          <w:numId w:val="47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id_feriado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(INT, PK, NOT NULL)</w:t>
      </w:r>
      <w:r w:rsidRPr="00971B28">
        <w:rPr>
          <w:noProof/>
          <w:lang w:val="es-CR" w:eastAsia="es-ES"/>
        </w:rPr>
        <w:br/>
        <w:t>Identificador del feriado.</w:t>
      </w:r>
    </w:p>
    <w:p w14:paraId="0A7ADC65" w14:textId="77777777" w:rsidR="00971B28" w:rsidRPr="00971B28" w:rsidRDefault="00971B28" w:rsidP="00971B28">
      <w:pPr>
        <w:numPr>
          <w:ilvl w:val="0"/>
          <w:numId w:val="47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fecha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(DATE, NOT NULL)</w:t>
      </w:r>
      <w:r w:rsidRPr="00971B28">
        <w:rPr>
          <w:noProof/>
          <w:lang w:val="es-CR" w:eastAsia="es-ES"/>
        </w:rPr>
        <w:br/>
        <w:t>Fecha del feriado.</w:t>
      </w:r>
    </w:p>
    <w:p w14:paraId="2665CF5B" w14:textId="77777777" w:rsidR="00971B28" w:rsidRPr="00971B28" w:rsidRDefault="00971B28" w:rsidP="00971B28">
      <w:pPr>
        <w:numPr>
          <w:ilvl w:val="0"/>
          <w:numId w:val="47"/>
        </w:numPr>
        <w:rPr>
          <w:noProof/>
          <w:lang w:val="es-CR" w:eastAsia="es-ES"/>
        </w:rPr>
      </w:pPr>
      <w:r w:rsidRPr="00971B28">
        <w:rPr>
          <w:b/>
          <w:bCs/>
          <w:noProof/>
          <w:lang w:val="es-CR" w:eastAsia="es-ES"/>
        </w:rPr>
        <w:t>descripcion</w:t>
      </w:r>
      <w:r w:rsidRPr="00971B28">
        <w:rPr>
          <w:noProof/>
          <w:lang w:val="es-CR" w:eastAsia="es-ES"/>
        </w:rPr>
        <w:t xml:space="preserve"> </w:t>
      </w:r>
      <w:r w:rsidRPr="00971B28">
        <w:rPr>
          <w:i/>
          <w:iCs/>
          <w:noProof/>
          <w:lang w:val="es-CR" w:eastAsia="es-ES"/>
        </w:rPr>
        <w:t>(VARCHAR, NOT NULL)</w:t>
      </w:r>
      <w:r w:rsidRPr="00971B28">
        <w:rPr>
          <w:noProof/>
          <w:lang w:val="es-CR" w:eastAsia="es-ES"/>
        </w:rPr>
        <w:br/>
        <w:t>Descripción del feriado.</w:t>
      </w:r>
    </w:p>
    <w:p w14:paraId="00E101E6" w14:textId="77777777" w:rsidR="00971B28" w:rsidRPr="00971B28" w:rsidRDefault="00971B28" w:rsidP="00175643">
      <w:pPr>
        <w:rPr>
          <w:noProof/>
          <w:lang w:val="es-CR" w:eastAsia="es-ES"/>
        </w:rPr>
      </w:pPr>
    </w:p>
    <w:p w14:paraId="1FFBBC15" w14:textId="77777777" w:rsidR="00971B28" w:rsidRDefault="00971B28" w:rsidP="00175643">
      <w:pPr>
        <w:rPr>
          <w:noProof/>
          <w:lang w:eastAsia="es-ES"/>
        </w:rPr>
      </w:pPr>
    </w:p>
    <w:p w14:paraId="05A3612A" w14:textId="77777777" w:rsidR="00971B28" w:rsidRDefault="00971B28" w:rsidP="00175643">
      <w:pPr>
        <w:rPr>
          <w:noProof/>
          <w:lang w:eastAsia="es-ES"/>
        </w:rPr>
      </w:pPr>
    </w:p>
    <w:p w14:paraId="2D375204" w14:textId="77777777" w:rsidR="00971B28" w:rsidRDefault="00971B28" w:rsidP="00175643">
      <w:pPr>
        <w:rPr>
          <w:noProof/>
          <w:lang w:eastAsia="es-ES"/>
        </w:rPr>
      </w:pPr>
    </w:p>
    <w:p w14:paraId="6F4C0E5D" w14:textId="77777777" w:rsidR="00971B28" w:rsidRDefault="00971B28" w:rsidP="00175643">
      <w:pPr>
        <w:rPr>
          <w:noProof/>
          <w:lang w:eastAsia="es-ES"/>
        </w:rPr>
      </w:pPr>
    </w:p>
    <w:p w14:paraId="47744AFE" w14:textId="0DE097D3" w:rsidR="005C6D45" w:rsidRPr="00404B2E" w:rsidRDefault="0097219C" w:rsidP="0097219C">
      <w:pPr>
        <w:rPr>
          <w:noProof/>
        </w:rPr>
      </w:pPr>
      <w:r>
        <w:rPr>
          <w:noProof/>
        </w:rPr>
        <w:t>Imagen: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4B443891" wp14:editId="6473BA32">
            <wp:extent cx="5731510" cy="7563485"/>
            <wp:effectExtent l="0" t="0" r="2540" b="0"/>
            <wp:docPr id="234740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40319" name="Picture 2347403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5A8" w:rsidRPr="00404B2E">
        <w:rPr>
          <w:noProof/>
          <w:lang w:bidi="es-ES"/>
        </w:rPr>
        <w:t xml:space="preserve"> </w:t>
      </w:r>
    </w:p>
    <w:p w14:paraId="536DD2A1" w14:textId="157F443D" w:rsidR="005C6D45" w:rsidRPr="00404B2E" w:rsidRDefault="0097219C">
      <w:pPr>
        <w:pStyle w:val="Heading1"/>
        <w:rPr>
          <w:noProof/>
        </w:rPr>
      </w:pPr>
      <w:r>
        <w:rPr>
          <w:noProof/>
        </w:rPr>
        <w:lastRenderedPageBreak/>
        <w:t>Descripcion por cada tabla</w:t>
      </w:r>
    </w:p>
    <w:p w14:paraId="219BD129" w14:textId="628600FE" w:rsidR="0097219C" w:rsidRDefault="0097219C" w:rsidP="0097219C">
      <w:pPr>
        <w:rPr>
          <w:noProof/>
        </w:rPr>
      </w:pPr>
      <w:r w:rsidRPr="0097219C">
        <w:rPr>
          <w:noProof/>
        </w:rPr>
        <w:drawing>
          <wp:inline distT="0" distB="0" distL="0" distR="0" wp14:anchorId="3A2E7C43" wp14:editId="1A88A0DD">
            <wp:extent cx="5731510" cy="3754120"/>
            <wp:effectExtent l="0" t="0" r="2540" b="0"/>
            <wp:docPr id="39639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90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3A02" w14:textId="0D79A07B" w:rsidR="0097219C" w:rsidRDefault="0097219C" w:rsidP="0097219C">
      <w:pPr>
        <w:tabs>
          <w:tab w:val="left" w:pos="1090"/>
        </w:tabs>
      </w:pPr>
      <w:r w:rsidRPr="0097219C">
        <w:drawing>
          <wp:anchor distT="0" distB="0" distL="114300" distR="114300" simplePos="0" relativeHeight="251680768" behindDoc="1" locked="0" layoutInCell="1" allowOverlap="1" wp14:anchorId="7FCC201A" wp14:editId="0E0E4E73">
            <wp:simplePos x="0" y="0"/>
            <wp:positionH relativeFrom="margin">
              <wp:align>right</wp:align>
            </wp:positionH>
            <wp:positionV relativeFrom="paragraph">
              <wp:posOffset>2240280</wp:posOffset>
            </wp:positionV>
            <wp:extent cx="5731510" cy="1362075"/>
            <wp:effectExtent l="0" t="0" r="2540" b="9525"/>
            <wp:wrapTight wrapText="bothSides">
              <wp:wrapPolygon edited="0">
                <wp:start x="0" y="0"/>
                <wp:lineTo x="0" y="21449"/>
                <wp:lineTo x="21538" y="21449"/>
                <wp:lineTo x="21538" y="0"/>
                <wp:lineTo x="0" y="0"/>
              </wp:wrapPolygon>
            </wp:wrapTight>
            <wp:docPr id="124347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79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219C">
        <w:drawing>
          <wp:inline distT="0" distB="0" distL="0" distR="0" wp14:anchorId="5040B5D7" wp14:editId="489272D6">
            <wp:extent cx="5731510" cy="2004695"/>
            <wp:effectExtent l="0" t="0" r="2540" b="0"/>
            <wp:docPr id="25652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29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8A86" w14:textId="4ACC7DF2" w:rsidR="0097219C" w:rsidRDefault="0097219C" w:rsidP="0097219C"/>
    <w:p w14:paraId="7B3F88CD" w14:textId="0CFB0FC1" w:rsidR="0097219C" w:rsidRDefault="0097219C" w:rsidP="0097219C">
      <w:pPr>
        <w:tabs>
          <w:tab w:val="left" w:pos="1000"/>
        </w:tabs>
      </w:pPr>
      <w:r w:rsidRPr="0097219C">
        <w:lastRenderedPageBreak/>
        <w:drawing>
          <wp:anchor distT="0" distB="0" distL="114300" distR="114300" simplePos="0" relativeHeight="251682816" behindDoc="1" locked="0" layoutInCell="1" allowOverlap="1" wp14:anchorId="013D1D2C" wp14:editId="16981630">
            <wp:simplePos x="0" y="0"/>
            <wp:positionH relativeFrom="margin">
              <wp:align>right</wp:align>
            </wp:positionH>
            <wp:positionV relativeFrom="paragraph">
              <wp:posOffset>4908550</wp:posOffset>
            </wp:positionV>
            <wp:extent cx="5731510" cy="2025650"/>
            <wp:effectExtent l="0" t="0" r="2540" b="0"/>
            <wp:wrapTight wrapText="bothSides">
              <wp:wrapPolygon edited="0">
                <wp:start x="0" y="0"/>
                <wp:lineTo x="0" y="21329"/>
                <wp:lineTo x="21538" y="21329"/>
                <wp:lineTo x="21538" y="0"/>
                <wp:lineTo x="0" y="0"/>
              </wp:wrapPolygon>
            </wp:wrapTight>
            <wp:docPr id="26824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45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219C">
        <w:drawing>
          <wp:anchor distT="0" distB="0" distL="114300" distR="114300" simplePos="0" relativeHeight="251681792" behindDoc="1" locked="0" layoutInCell="1" allowOverlap="1" wp14:anchorId="5D865DA9" wp14:editId="1C2F8C50">
            <wp:simplePos x="0" y="0"/>
            <wp:positionH relativeFrom="margin">
              <wp:align>center</wp:align>
            </wp:positionH>
            <wp:positionV relativeFrom="paragraph">
              <wp:posOffset>3441700</wp:posOffset>
            </wp:positionV>
            <wp:extent cx="5731510" cy="1365250"/>
            <wp:effectExtent l="0" t="0" r="2540" b="6350"/>
            <wp:wrapTight wrapText="bothSides">
              <wp:wrapPolygon edited="0">
                <wp:start x="0" y="0"/>
                <wp:lineTo x="0" y="21399"/>
                <wp:lineTo x="21538" y="21399"/>
                <wp:lineTo x="21538" y="0"/>
                <wp:lineTo x="0" y="0"/>
              </wp:wrapPolygon>
            </wp:wrapTight>
            <wp:docPr id="74284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48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 w:rsidRPr="0097219C">
        <w:drawing>
          <wp:inline distT="0" distB="0" distL="0" distR="0" wp14:anchorId="58B56404" wp14:editId="39974D23">
            <wp:extent cx="5731510" cy="3148330"/>
            <wp:effectExtent l="0" t="0" r="2540" b="0"/>
            <wp:docPr id="107584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47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E076" w14:textId="2C3790AA" w:rsidR="0097219C" w:rsidRPr="0097219C" w:rsidRDefault="0097219C" w:rsidP="0097219C"/>
    <w:p w14:paraId="5791695E" w14:textId="2B057F8D" w:rsidR="0097219C" w:rsidRPr="0097219C" w:rsidRDefault="0097219C" w:rsidP="0097219C">
      <w:pPr>
        <w:ind w:firstLine="720"/>
      </w:pPr>
    </w:p>
    <w:p w14:paraId="65A4A566" w14:textId="77777777" w:rsidR="0097219C" w:rsidRPr="0097219C" w:rsidRDefault="0097219C" w:rsidP="0097219C"/>
    <w:p w14:paraId="1D443EE2" w14:textId="77777777" w:rsidR="0097219C" w:rsidRPr="0097219C" w:rsidRDefault="0097219C" w:rsidP="0097219C"/>
    <w:p w14:paraId="061EB5B6" w14:textId="77777777" w:rsidR="0097219C" w:rsidRPr="0097219C" w:rsidRDefault="0097219C" w:rsidP="0097219C"/>
    <w:p w14:paraId="6F1F4B13" w14:textId="404A3C29" w:rsidR="0097219C" w:rsidRDefault="0097219C" w:rsidP="0097219C">
      <w:r w:rsidRPr="0097219C">
        <w:lastRenderedPageBreak/>
        <w:drawing>
          <wp:anchor distT="0" distB="0" distL="114300" distR="114300" simplePos="0" relativeHeight="251684864" behindDoc="1" locked="0" layoutInCell="1" allowOverlap="1" wp14:anchorId="12265E08" wp14:editId="7AF2BDB1">
            <wp:simplePos x="0" y="0"/>
            <wp:positionH relativeFrom="margin">
              <wp:align>center</wp:align>
            </wp:positionH>
            <wp:positionV relativeFrom="paragraph">
              <wp:posOffset>5010150</wp:posOffset>
            </wp:positionV>
            <wp:extent cx="5731510" cy="2188845"/>
            <wp:effectExtent l="0" t="0" r="2540" b="1905"/>
            <wp:wrapTight wrapText="bothSides">
              <wp:wrapPolygon edited="0">
                <wp:start x="0" y="0"/>
                <wp:lineTo x="0" y="21431"/>
                <wp:lineTo x="21538" y="21431"/>
                <wp:lineTo x="21538" y="0"/>
                <wp:lineTo x="0" y="0"/>
              </wp:wrapPolygon>
            </wp:wrapTight>
            <wp:docPr id="77055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510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219C">
        <w:drawing>
          <wp:anchor distT="0" distB="0" distL="114300" distR="114300" simplePos="0" relativeHeight="251683840" behindDoc="1" locked="0" layoutInCell="1" allowOverlap="1" wp14:anchorId="69AE5994" wp14:editId="5A0B8EB7">
            <wp:simplePos x="0" y="0"/>
            <wp:positionH relativeFrom="margin">
              <wp:align>right</wp:align>
            </wp:positionH>
            <wp:positionV relativeFrom="paragraph">
              <wp:posOffset>2235200</wp:posOffset>
            </wp:positionV>
            <wp:extent cx="5731510" cy="2616200"/>
            <wp:effectExtent l="0" t="0" r="2540" b="0"/>
            <wp:wrapTight wrapText="bothSides">
              <wp:wrapPolygon edited="0">
                <wp:start x="0" y="0"/>
                <wp:lineTo x="0" y="21390"/>
                <wp:lineTo x="21538" y="21390"/>
                <wp:lineTo x="21538" y="0"/>
                <wp:lineTo x="0" y="0"/>
              </wp:wrapPolygon>
            </wp:wrapTight>
            <wp:docPr id="176947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78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219C">
        <w:drawing>
          <wp:inline distT="0" distB="0" distL="0" distR="0" wp14:anchorId="05326AC8" wp14:editId="1937EFB2">
            <wp:extent cx="5731510" cy="2020570"/>
            <wp:effectExtent l="0" t="0" r="2540" b="0"/>
            <wp:docPr id="94209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991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1B17" w14:textId="6DA8EDE3" w:rsidR="0097219C" w:rsidRDefault="0097219C" w:rsidP="0097219C"/>
    <w:p w14:paraId="7E75E127" w14:textId="5C91637C" w:rsidR="0097219C" w:rsidRPr="0097219C" w:rsidRDefault="0097219C" w:rsidP="0097219C">
      <w:pPr>
        <w:ind w:firstLine="720"/>
      </w:pPr>
      <w:r w:rsidRPr="0097219C">
        <w:lastRenderedPageBreak/>
        <w:drawing>
          <wp:anchor distT="0" distB="0" distL="114300" distR="114300" simplePos="0" relativeHeight="251686912" behindDoc="1" locked="0" layoutInCell="1" allowOverlap="1" wp14:anchorId="50A26B5B" wp14:editId="56FCEB10">
            <wp:simplePos x="0" y="0"/>
            <wp:positionH relativeFrom="column">
              <wp:posOffset>139700</wp:posOffset>
            </wp:positionH>
            <wp:positionV relativeFrom="paragraph">
              <wp:posOffset>2406650</wp:posOffset>
            </wp:positionV>
            <wp:extent cx="5731510" cy="1525270"/>
            <wp:effectExtent l="0" t="0" r="2540" b="0"/>
            <wp:wrapTight wrapText="bothSides">
              <wp:wrapPolygon edited="0">
                <wp:start x="0" y="0"/>
                <wp:lineTo x="0" y="21312"/>
                <wp:lineTo x="21538" y="21312"/>
                <wp:lineTo x="21538" y="0"/>
                <wp:lineTo x="0" y="0"/>
              </wp:wrapPolygon>
            </wp:wrapTight>
            <wp:docPr id="150269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91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219C">
        <w:drawing>
          <wp:anchor distT="0" distB="0" distL="114300" distR="114300" simplePos="0" relativeHeight="251685888" behindDoc="1" locked="0" layoutInCell="1" allowOverlap="1" wp14:anchorId="3BEF3AA9" wp14:editId="07149A89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5731510" cy="2099310"/>
            <wp:effectExtent l="0" t="0" r="2540" b="0"/>
            <wp:wrapTight wrapText="bothSides">
              <wp:wrapPolygon edited="0">
                <wp:start x="0" y="0"/>
                <wp:lineTo x="0" y="21365"/>
                <wp:lineTo x="21538" y="21365"/>
                <wp:lineTo x="21538" y="0"/>
                <wp:lineTo x="0" y="0"/>
              </wp:wrapPolygon>
            </wp:wrapTight>
            <wp:docPr id="128973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307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7219C" w:rsidRPr="0097219C" w:rsidSect="00BD0BC4">
      <w:footerReference w:type="default" r:id="rId20"/>
      <w:pgSz w:w="11906" w:h="16838" w:code="9"/>
      <w:pgMar w:top="1440" w:right="1440" w:bottom="1440" w:left="144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8555A" w14:textId="77777777" w:rsidR="00C72011" w:rsidRDefault="00C72011">
      <w:pPr>
        <w:spacing w:line="240" w:lineRule="auto"/>
      </w:pPr>
      <w:r>
        <w:separator/>
      </w:r>
    </w:p>
  </w:endnote>
  <w:endnote w:type="continuationSeparator" w:id="0">
    <w:p w14:paraId="6A715BAE" w14:textId="77777777" w:rsidR="00C72011" w:rsidRDefault="00C72011">
      <w:pPr>
        <w:spacing w:line="240" w:lineRule="auto"/>
      </w:pPr>
      <w:r>
        <w:continuationSeparator/>
      </w:r>
    </w:p>
  </w:endnote>
  <w:endnote w:type="continuationNotice" w:id="1">
    <w:p w14:paraId="6D55CDEB" w14:textId="77777777" w:rsidR="00C72011" w:rsidRDefault="00C72011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86409"/>
      <w:docPartObj>
        <w:docPartGallery w:val="Page Numbers (Bottom of Page)"/>
        <w:docPartUnique/>
      </w:docPartObj>
    </w:sdtPr>
    <w:sdtContent>
      <w:p w14:paraId="1B829D56" w14:textId="77777777" w:rsidR="005C6D45" w:rsidRPr="00404B2E" w:rsidRDefault="002F25A8">
        <w:pPr>
          <w:pStyle w:val="Footer"/>
          <w:jc w:val="right"/>
        </w:pPr>
        <w:r w:rsidRPr="00404B2E">
          <w:rPr>
            <w:lang w:bidi="es-ES"/>
          </w:rPr>
          <w:t xml:space="preserve">Página | </w:t>
        </w:r>
        <w:r w:rsidRPr="00404B2E">
          <w:rPr>
            <w:lang w:bidi="es-ES"/>
          </w:rPr>
          <w:fldChar w:fldCharType="begin"/>
        </w:r>
        <w:r w:rsidRPr="00404B2E">
          <w:rPr>
            <w:lang w:bidi="es-ES"/>
          </w:rPr>
          <w:instrText xml:space="preserve"> PAGE   \* MERGEFORMAT </w:instrText>
        </w:r>
        <w:r w:rsidRPr="00404B2E">
          <w:rPr>
            <w:lang w:bidi="es-ES"/>
          </w:rPr>
          <w:fldChar w:fldCharType="separate"/>
        </w:r>
        <w:r w:rsidR="005D244C">
          <w:rPr>
            <w:noProof/>
            <w:lang w:bidi="es-ES"/>
          </w:rPr>
          <w:t>6</w:t>
        </w:r>
        <w:r w:rsidRPr="00404B2E">
          <w:rPr>
            <w:noProof/>
            <w:lang w:bidi="es-ES"/>
          </w:rPr>
          <w:fldChar w:fldCharType="end"/>
        </w:r>
        <w:r w:rsidRPr="00404B2E">
          <w:rPr>
            <w:lang w:bidi="es-ES"/>
          </w:rPr>
          <w:t xml:space="preserve"> </w:t>
        </w:r>
      </w:p>
    </w:sdtContent>
  </w:sdt>
  <w:p w14:paraId="7CDAA5B5" w14:textId="77777777" w:rsidR="005C6D45" w:rsidRPr="00404B2E" w:rsidRDefault="005C6D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47481" w14:textId="77777777" w:rsidR="00C72011" w:rsidRDefault="00C72011">
      <w:pPr>
        <w:spacing w:line="240" w:lineRule="auto"/>
      </w:pPr>
      <w:r>
        <w:separator/>
      </w:r>
    </w:p>
  </w:footnote>
  <w:footnote w:type="continuationSeparator" w:id="0">
    <w:p w14:paraId="621672EB" w14:textId="77777777" w:rsidR="00C72011" w:rsidRDefault="00C72011">
      <w:pPr>
        <w:spacing w:line="240" w:lineRule="auto"/>
      </w:pPr>
      <w:r>
        <w:continuationSeparator/>
      </w:r>
    </w:p>
  </w:footnote>
  <w:footnote w:type="continuationNotice" w:id="1">
    <w:p w14:paraId="457DEE63" w14:textId="77777777" w:rsidR="00C72011" w:rsidRDefault="00C72011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104B2"/>
    <w:multiLevelType w:val="multilevel"/>
    <w:tmpl w:val="BA1E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A909D1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C4A033A"/>
    <w:multiLevelType w:val="multilevel"/>
    <w:tmpl w:val="C9A0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2211C"/>
    <w:multiLevelType w:val="multilevel"/>
    <w:tmpl w:val="D8D4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F0C07"/>
    <w:multiLevelType w:val="multilevel"/>
    <w:tmpl w:val="146E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B522A"/>
    <w:multiLevelType w:val="multilevel"/>
    <w:tmpl w:val="D57C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63B61"/>
    <w:multiLevelType w:val="multilevel"/>
    <w:tmpl w:val="62CC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85B1E"/>
    <w:multiLevelType w:val="multilevel"/>
    <w:tmpl w:val="B97A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66536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00A5F03"/>
    <w:multiLevelType w:val="multilevel"/>
    <w:tmpl w:val="7316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34972"/>
    <w:multiLevelType w:val="multilevel"/>
    <w:tmpl w:val="9A88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73D1F"/>
    <w:multiLevelType w:val="multilevel"/>
    <w:tmpl w:val="F828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F452B"/>
    <w:multiLevelType w:val="multilevel"/>
    <w:tmpl w:val="80A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9" w15:restartNumberingAfterBreak="0">
    <w:nsid w:val="7AE33C1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215824">
    <w:abstractNumId w:val="28"/>
  </w:num>
  <w:num w:numId="2" w16cid:durableId="461927844">
    <w:abstractNumId w:val="28"/>
    <w:lvlOverride w:ilvl="0">
      <w:startOverride w:val="1"/>
    </w:lvlOverride>
  </w:num>
  <w:num w:numId="3" w16cid:durableId="1899516368">
    <w:abstractNumId w:val="28"/>
  </w:num>
  <w:num w:numId="4" w16cid:durableId="1831946183">
    <w:abstractNumId w:val="28"/>
    <w:lvlOverride w:ilvl="0">
      <w:startOverride w:val="1"/>
    </w:lvlOverride>
  </w:num>
  <w:num w:numId="5" w16cid:durableId="763844869">
    <w:abstractNumId w:val="8"/>
  </w:num>
  <w:num w:numId="6" w16cid:durableId="297684527">
    <w:abstractNumId w:val="28"/>
    <w:lvlOverride w:ilvl="0">
      <w:startOverride w:val="1"/>
    </w:lvlOverride>
  </w:num>
  <w:num w:numId="7" w16cid:durableId="154876251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34745757">
    <w:abstractNumId w:val="11"/>
  </w:num>
  <w:num w:numId="9" w16cid:durableId="35130271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8772973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38719358">
    <w:abstractNumId w:val="7"/>
  </w:num>
  <w:num w:numId="12" w16cid:durableId="1105003596">
    <w:abstractNumId w:val="6"/>
  </w:num>
  <w:num w:numId="13" w16cid:durableId="666901765">
    <w:abstractNumId w:val="5"/>
  </w:num>
  <w:num w:numId="14" w16cid:durableId="1245605512">
    <w:abstractNumId w:val="4"/>
  </w:num>
  <w:num w:numId="15" w16cid:durableId="1232736297">
    <w:abstractNumId w:val="3"/>
  </w:num>
  <w:num w:numId="16" w16cid:durableId="513767318">
    <w:abstractNumId w:val="2"/>
  </w:num>
  <w:num w:numId="17" w16cid:durableId="1687244953">
    <w:abstractNumId w:val="1"/>
  </w:num>
  <w:num w:numId="18" w16cid:durableId="1548684843">
    <w:abstractNumId w:val="0"/>
  </w:num>
  <w:num w:numId="19" w16cid:durableId="1935481301">
    <w:abstractNumId w:val="30"/>
  </w:num>
  <w:num w:numId="20" w16cid:durableId="1087773927">
    <w:abstractNumId w:val="9"/>
  </w:num>
  <w:num w:numId="21" w16cid:durableId="488522061">
    <w:abstractNumId w:val="27"/>
  </w:num>
  <w:num w:numId="22" w16cid:durableId="20013250">
    <w:abstractNumId w:val="25"/>
  </w:num>
  <w:num w:numId="23" w16cid:durableId="1767994728">
    <w:abstractNumId w:val="23"/>
  </w:num>
  <w:num w:numId="24" w16cid:durableId="389353632">
    <w:abstractNumId w:val="18"/>
  </w:num>
  <w:num w:numId="25" w16cid:durableId="182986198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5246775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580997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9587470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9408705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5882750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813738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971666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3832161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3619230">
    <w:abstractNumId w:val="29"/>
  </w:num>
  <w:num w:numId="35" w16cid:durableId="1065689288">
    <w:abstractNumId w:val="12"/>
  </w:num>
  <w:num w:numId="36" w16cid:durableId="1399474132">
    <w:abstractNumId w:val="20"/>
  </w:num>
  <w:num w:numId="37" w16cid:durableId="1838760803">
    <w:abstractNumId w:val="15"/>
  </w:num>
  <w:num w:numId="38" w16cid:durableId="1542523112">
    <w:abstractNumId w:val="14"/>
  </w:num>
  <w:num w:numId="39" w16cid:durableId="1988852147">
    <w:abstractNumId w:val="22"/>
  </w:num>
  <w:num w:numId="40" w16cid:durableId="1498181677">
    <w:abstractNumId w:val="19"/>
  </w:num>
  <w:num w:numId="41" w16cid:durableId="1836258187">
    <w:abstractNumId w:val="24"/>
  </w:num>
  <w:num w:numId="42" w16cid:durableId="306016489">
    <w:abstractNumId w:val="21"/>
  </w:num>
  <w:num w:numId="43" w16cid:durableId="748382442">
    <w:abstractNumId w:val="16"/>
  </w:num>
  <w:num w:numId="44" w16cid:durableId="976490100">
    <w:abstractNumId w:val="13"/>
  </w:num>
  <w:num w:numId="45" w16cid:durableId="1937857547">
    <w:abstractNumId w:val="10"/>
  </w:num>
  <w:num w:numId="46" w16cid:durableId="403844641">
    <w:abstractNumId w:val="26"/>
  </w:num>
  <w:num w:numId="47" w16cid:durableId="983748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ES" w:vendorID="64" w:dllVersion="6" w:nlCheck="1" w:checkStyle="0"/>
  <w:activeWritingStyle w:appName="MSWord" w:lang="es-CR" w:vendorID="64" w:dllVersion="0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5F"/>
    <w:rsid w:val="00016748"/>
    <w:rsid w:val="0006567E"/>
    <w:rsid w:val="000760DB"/>
    <w:rsid w:val="000E59EF"/>
    <w:rsid w:val="000F00E7"/>
    <w:rsid w:val="00102E34"/>
    <w:rsid w:val="0016766E"/>
    <w:rsid w:val="00170063"/>
    <w:rsid w:val="00175643"/>
    <w:rsid w:val="001A21D5"/>
    <w:rsid w:val="001B2338"/>
    <w:rsid w:val="002061A9"/>
    <w:rsid w:val="00217B64"/>
    <w:rsid w:val="00235579"/>
    <w:rsid w:val="00257FAA"/>
    <w:rsid w:val="00263938"/>
    <w:rsid w:val="002E78EB"/>
    <w:rsid w:val="002F25A8"/>
    <w:rsid w:val="003407A9"/>
    <w:rsid w:val="00340DC9"/>
    <w:rsid w:val="00350BD5"/>
    <w:rsid w:val="00404B2E"/>
    <w:rsid w:val="00444F02"/>
    <w:rsid w:val="00467BF1"/>
    <w:rsid w:val="00490CC6"/>
    <w:rsid w:val="004F05F9"/>
    <w:rsid w:val="005509B2"/>
    <w:rsid w:val="005556DB"/>
    <w:rsid w:val="005C6D45"/>
    <w:rsid w:val="005D244C"/>
    <w:rsid w:val="005D58F7"/>
    <w:rsid w:val="00617D63"/>
    <w:rsid w:val="00643D1A"/>
    <w:rsid w:val="00674588"/>
    <w:rsid w:val="006A7B57"/>
    <w:rsid w:val="006D44C5"/>
    <w:rsid w:val="00713672"/>
    <w:rsid w:val="0073562D"/>
    <w:rsid w:val="007B07DE"/>
    <w:rsid w:val="008270A2"/>
    <w:rsid w:val="00853F77"/>
    <w:rsid w:val="00885CE1"/>
    <w:rsid w:val="008907FF"/>
    <w:rsid w:val="008B696C"/>
    <w:rsid w:val="008B6BEE"/>
    <w:rsid w:val="008D5392"/>
    <w:rsid w:val="008F5D5F"/>
    <w:rsid w:val="008F78D7"/>
    <w:rsid w:val="009200C1"/>
    <w:rsid w:val="00971B28"/>
    <w:rsid w:val="0097219C"/>
    <w:rsid w:val="00980085"/>
    <w:rsid w:val="00997127"/>
    <w:rsid w:val="009D216F"/>
    <w:rsid w:val="009D3248"/>
    <w:rsid w:val="00A65E8A"/>
    <w:rsid w:val="00A87896"/>
    <w:rsid w:val="00AC1EE7"/>
    <w:rsid w:val="00B13B88"/>
    <w:rsid w:val="00B650C6"/>
    <w:rsid w:val="00BA63C2"/>
    <w:rsid w:val="00BC6939"/>
    <w:rsid w:val="00BD0BC4"/>
    <w:rsid w:val="00BE1875"/>
    <w:rsid w:val="00BE45C8"/>
    <w:rsid w:val="00BF2331"/>
    <w:rsid w:val="00BF7463"/>
    <w:rsid w:val="00C30889"/>
    <w:rsid w:val="00C72011"/>
    <w:rsid w:val="00C90023"/>
    <w:rsid w:val="00C90A2E"/>
    <w:rsid w:val="00CC5861"/>
    <w:rsid w:val="00D30B81"/>
    <w:rsid w:val="00D3649E"/>
    <w:rsid w:val="00D65327"/>
    <w:rsid w:val="00DF0FDA"/>
    <w:rsid w:val="00E142DA"/>
    <w:rsid w:val="00E16F51"/>
    <w:rsid w:val="00E5393F"/>
    <w:rsid w:val="00EB0B6E"/>
    <w:rsid w:val="00EE70C1"/>
    <w:rsid w:val="00F169E1"/>
    <w:rsid w:val="00F54351"/>
    <w:rsid w:val="00F77B79"/>
    <w:rsid w:val="00F866A8"/>
    <w:rsid w:val="00FB35C9"/>
    <w:rsid w:val="00FB5B59"/>
    <w:rsid w:val="00FC318F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6E6BD2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9EF"/>
    <w:rPr>
      <w:rFonts w:ascii="Segoe UI" w:hAnsi="Segoe UI" w:cs="Segoe UI"/>
    </w:rPr>
  </w:style>
  <w:style w:type="paragraph" w:styleId="Heading1">
    <w:name w:val="heading 1"/>
    <w:basedOn w:val="Normal"/>
    <w:link w:val="Heading1Char"/>
    <w:uiPriority w:val="1"/>
    <w:qFormat/>
    <w:rsid w:val="000E59EF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0E59EF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0E59EF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0E59EF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0E59EF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0E59EF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0E59EF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0E59EF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0E59EF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E59EF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rsid w:val="000E59EF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0E59EF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rsid w:val="000E59EF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0E59EF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E59EF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0E59EF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0E59EF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rsid w:val="000E59EF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E59E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E59EF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9EF"/>
    <w:rPr>
      <w:rFonts w:ascii="Segoe UI" w:hAnsi="Segoe UI" w:cs="Segoe UI"/>
    </w:rPr>
  </w:style>
  <w:style w:type="character" w:styleId="IntenseEmphasis">
    <w:name w:val="Intense Emphasis"/>
    <w:basedOn w:val="DefaultParagraphFont"/>
    <w:uiPriority w:val="21"/>
    <w:qFormat/>
    <w:rsid w:val="000E59EF"/>
    <w:rPr>
      <w:rFonts w:ascii="Segoe UI" w:hAnsi="Segoe UI" w:cs="Segoe UI"/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1"/>
    <w:rsid w:val="000E59EF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rsid w:val="000E59EF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59EF"/>
    <w:pPr>
      <w:spacing w:line="240" w:lineRule="auto"/>
    </w:pPr>
    <w:rPr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9EF"/>
    <w:rPr>
      <w:rFonts w:ascii="Segoe UI" w:hAnsi="Segoe UI"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E59EF"/>
    <w:rPr>
      <w:rFonts w:ascii="Segoe UI" w:hAnsi="Segoe UI" w:cs="Segoe UI"/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59E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59EF"/>
    <w:rPr>
      <w:rFonts w:ascii="Segoe UI" w:hAnsi="Segoe UI" w:cs="Segoe U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59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59EF"/>
    <w:rPr>
      <w:rFonts w:ascii="Segoe UI" w:hAnsi="Segoe UI" w:cs="Segoe UI"/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0E59EF"/>
    <w:rPr>
      <w:rFonts w:ascii="Segoe UI" w:hAnsi="Segoe UI" w:cs="Segoe UI"/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0E59EF"/>
    <w:rPr>
      <w:rFonts w:ascii="Segoe UI" w:hAnsi="Segoe UI" w:cs="Segoe UI"/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0E59EF"/>
    <w:rPr>
      <w:rFonts w:ascii="Segoe UI" w:hAnsi="Segoe UI" w:cs="Segoe UI"/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0E59EF"/>
    <w:rPr>
      <w:rFonts w:ascii="Segoe UI" w:hAnsi="Segoe UI" w:cs="Segoe UI"/>
      <w:b/>
      <w:bCs/>
      <w:color w:val="2B579A" w:themeColor="accent5"/>
    </w:rPr>
  </w:style>
  <w:style w:type="paragraph" w:customStyle="1" w:styleId="Encabezado1saltodepgina">
    <w:name w:val="Encabezado 1: salto de página"/>
    <w:basedOn w:val="Normal"/>
    <w:uiPriority w:val="6"/>
    <w:qFormat/>
    <w:rsid w:val="000E59EF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Imagen">
    <w:name w:val="Imagen"/>
    <w:basedOn w:val="Normal"/>
    <w:uiPriority w:val="22"/>
    <w:qFormat/>
    <w:rsid w:val="000E59EF"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  <w:rsid w:val="000E59EF"/>
  </w:style>
  <w:style w:type="paragraph" w:styleId="TOCHeading">
    <w:name w:val="TOC Heading"/>
    <w:basedOn w:val="Heading1"/>
    <w:next w:val="Normal"/>
    <w:uiPriority w:val="39"/>
    <w:unhideWhenUsed/>
    <w:qFormat/>
    <w:rsid w:val="000E59EF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0E59EF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0E59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E59EF"/>
    <w:rPr>
      <w:rFonts w:ascii="Segoe UI" w:hAnsi="Segoe UI" w:cs="Segoe UI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E59E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E59EF"/>
    <w:rPr>
      <w:rFonts w:ascii="Segoe UI" w:hAnsi="Segoe UI" w:cs="Segoe U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0E59E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E59EF"/>
    <w:rPr>
      <w:rFonts w:ascii="Segoe UI" w:hAnsi="Segoe UI" w:cs="Segoe U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E59EF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E59EF"/>
    <w:rPr>
      <w:rFonts w:ascii="Segoe UI" w:hAnsi="Segoe UI" w:cs="Segoe U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E59E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E59EF"/>
    <w:rPr>
      <w:rFonts w:ascii="Segoe UI" w:hAnsi="Segoe UI" w:cs="Segoe U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E59EF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E59EF"/>
    <w:rPr>
      <w:rFonts w:ascii="Segoe UI" w:hAnsi="Segoe UI" w:cs="Segoe U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E59E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E59EF"/>
    <w:rPr>
      <w:rFonts w:ascii="Segoe UI" w:hAnsi="Segoe UI" w:cs="Segoe UI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E59E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E59EF"/>
    <w:rPr>
      <w:rFonts w:ascii="Segoe UI" w:hAnsi="Segoe UI" w:cs="Segoe UI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0E59EF"/>
    <w:rPr>
      <w:rFonts w:ascii="Segoe UI" w:hAnsi="Segoe UI" w:cs="Segoe UI"/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59EF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E59EF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E59EF"/>
    <w:rPr>
      <w:rFonts w:ascii="Segoe UI" w:hAnsi="Segoe UI" w:cs="Segoe UI"/>
    </w:rPr>
  </w:style>
  <w:style w:type="table" w:styleId="ColorfulGrid">
    <w:name w:val="Colorful Grid"/>
    <w:basedOn w:val="TableNormal"/>
    <w:uiPriority w:val="73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0E59E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E59E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E59E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E59E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E59E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E59E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E59E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E59EF"/>
  </w:style>
  <w:style w:type="character" w:customStyle="1" w:styleId="DateChar">
    <w:name w:val="Date Char"/>
    <w:basedOn w:val="DefaultParagraphFont"/>
    <w:link w:val="Date"/>
    <w:uiPriority w:val="99"/>
    <w:semiHidden/>
    <w:rsid w:val="000E59EF"/>
    <w:rPr>
      <w:rFonts w:ascii="Segoe UI" w:hAnsi="Segoe UI" w:cs="Segoe UI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E59EF"/>
    <w:pPr>
      <w:spacing w:before="0" w:line="240" w:lineRule="auto"/>
    </w:pPr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59EF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E59EF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E59EF"/>
    <w:rPr>
      <w:rFonts w:ascii="Segoe UI" w:hAnsi="Segoe UI" w:cs="Segoe UI"/>
    </w:rPr>
  </w:style>
  <w:style w:type="character" w:styleId="EndnoteReference">
    <w:name w:val="endnote reference"/>
    <w:basedOn w:val="DefaultParagraphFont"/>
    <w:uiPriority w:val="99"/>
    <w:semiHidden/>
    <w:unhideWhenUsed/>
    <w:rsid w:val="000E59EF"/>
    <w:rPr>
      <w:rFonts w:ascii="Segoe UI" w:hAnsi="Segoe UI" w:cs="Segoe UI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E59EF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E59EF"/>
    <w:rPr>
      <w:rFonts w:ascii="Segoe UI" w:hAnsi="Segoe UI" w:cs="Segoe UI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E59EF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E59EF"/>
    <w:rPr>
      <w:rFonts w:ascii="Segoe UI" w:hAnsi="Segoe UI" w:cs="Segoe UI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E59EF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E59EF"/>
    <w:rPr>
      <w:rFonts w:ascii="Segoe UI" w:hAnsi="Segoe UI" w:cs="Segoe UI"/>
      <w:szCs w:val="20"/>
    </w:rPr>
  </w:style>
  <w:style w:type="table" w:styleId="GridTable1Light-Accent2">
    <w:name w:val="Grid Table 1 Light Accent 2"/>
    <w:basedOn w:val="TableNormal"/>
    <w:uiPriority w:val="46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E59E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E59E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59E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E59E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E59E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E59E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E59E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E59E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E59E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E59E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E59E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E59E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E59E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E59E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1"/>
    <w:rsid w:val="000E59EF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sid w:val="000E59EF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0E59EF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0E59EF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0E59EF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0E59EF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0E59EF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0E59EF"/>
    <w:rPr>
      <w:rFonts w:ascii="Segoe UI" w:hAnsi="Segoe UI" w:cs="Segoe UI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0E59EF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E59EF"/>
    <w:rPr>
      <w:rFonts w:ascii="Segoe UI" w:hAnsi="Segoe UI" w:cs="Segoe UI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0E59EF"/>
    <w:rPr>
      <w:rFonts w:ascii="Segoe UI" w:hAnsi="Segoe UI" w:cs="Segoe UI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E59EF"/>
    <w:rPr>
      <w:rFonts w:ascii="Consolas" w:hAnsi="Consolas" w:cs="Segoe UI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0E59EF"/>
    <w:rPr>
      <w:rFonts w:ascii="Segoe UI" w:hAnsi="Segoe UI" w:cs="Segoe UI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0E59EF"/>
    <w:rPr>
      <w:rFonts w:ascii="Consolas" w:hAnsi="Consolas" w:cs="Segoe UI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59EF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59EF"/>
    <w:rPr>
      <w:rFonts w:ascii="Consolas" w:hAnsi="Consolas" w:cs="Segoe UI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0E59EF"/>
    <w:rPr>
      <w:rFonts w:ascii="Consolas" w:hAnsi="Consolas" w:cs="Segoe UI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0E59EF"/>
    <w:rPr>
      <w:rFonts w:ascii="Consolas" w:hAnsi="Consolas" w:cs="Segoe UI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0E59EF"/>
    <w:rPr>
      <w:rFonts w:ascii="Segoe UI" w:hAnsi="Segoe UI" w:cs="Segoe UI"/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E59EF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E59EF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E59EF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E59EF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E59EF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E59EF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E59EF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E59EF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E59EF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E59EF"/>
    <w:rPr>
      <w:rFonts w:ascii="Segoe UI Light" w:eastAsiaTheme="majorEastAsia" w:hAnsi="Segoe UI Light" w:cs="Segoe UI Light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E59EF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E59EF"/>
    <w:rPr>
      <w:rFonts w:ascii="Segoe UI" w:hAnsi="Segoe UI" w:cs="Segoe UI"/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E59EF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0E59EF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E59EF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E59EF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E59EF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E59EF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E59EF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E59EF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0E59EF"/>
    <w:rPr>
      <w:rFonts w:ascii="Segoe UI" w:hAnsi="Segoe UI" w:cs="Segoe UI"/>
    </w:rPr>
  </w:style>
  <w:style w:type="paragraph" w:styleId="List">
    <w:name w:val="List"/>
    <w:basedOn w:val="Normal"/>
    <w:uiPriority w:val="99"/>
    <w:semiHidden/>
    <w:unhideWhenUsed/>
    <w:rsid w:val="000E59EF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0E59EF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0E59EF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0E59EF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0E59EF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0E59EF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E59EF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E59EF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E59EF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E59EF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E59EF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E59EF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E59EF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E59EF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0E59EF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E59EF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E59EF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E59EF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0E59EF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E59E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E59E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E59E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E59E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E59E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E59E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E59E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E59E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E59E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E59E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E59E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E59E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E59E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E59E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E59EF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E59EF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E59EF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E59EF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E59EF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E59EF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E59EF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0E59E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E59EF"/>
    <w:rPr>
      <w:rFonts w:ascii="Consolas" w:hAnsi="Consolas" w:cs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E59E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E59EF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0E59EF"/>
    <w:pPr>
      <w:spacing w:before="0" w:line="240" w:lineRule="auto"/>
    </w:pPr>
    <w:rPr>
      <w:rFonts w:ascii="Segoe UI" w:hAnsi="Segoe UI" w:cs="Segoe UI"/>
    </w:rPr>
  </w:style>
  <w:style w:type="paragraph" w:styleId="NormalIndent">
    <w:name w:val="Normal Indent"/>
    <w:basedOn w:val="Normal"/>
    <w:uiPriority w:val="99"/>
    <w:semiHidden/>
    <w:unhideWhenUsed/>
    <w:rsid w:val="000E59E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E59EF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E59EF"/>
    <w:rPr>
      <w:rFonts w:ascii="Segoe UI" w:hAnsi="Segoe UI" w:cs="Segoe UI"/>
    </w:rPr>
  </w:style>
  <w:style w:type="character" w:styleId="PageNumber">
    <w:name w:val="page number"/>
    <w:basedOn w:val="DefaultParagraphFont"/>
    <w:uiPriority w:val="99"/>
    <w:semiHidden/>
    <w:unhideWhenUsed/>
    <w:rsid w:val="000E59EF"/>
    <w:rPr>
      <w:rFonts w:ascii="Segoe UI" w:hAnsi="Segoe UI" w:cs="Segoe UI"/>
    </w:rPr>
  </w:style>
  <w:style w:type="character" w:styleId="PlaceholderText">
    <w:name w:val="Placeholder Text"/>
    <w:basedOn w:val="DefaultParagraphFont"/>
    <w:uiPriority w:val="99"/>
    <w:semiHidden/>
    <w:rsid w:val="000E59EF"/>
    <w:rPr>
      <w:rFonts w:ascii="Segoe UI" w:hAnsi="Segoe UI" w:cs="Segoe UI"/>
      <w:color w:val="595959" w:themeColor="text1" w:themeTint="A6"/>
    </w:rPr>
  </w:style>
  <w:style w:type="table" w:styleId="PlainTable1">
    <w:name w:val="Plain Table 1"/>
    <w:basedOn w:val="TableNormal"/>
    <w:uiPriority w:val="41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0E59EF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E59EF"/>
    <w:rPr>
      <w:rFonts w:ascii="Consolas" w:hAnsi="Consolas" w:cs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E59EF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E59EF"/>
    <w:rPr>
      <w:rFonts w:ascii="Segoe UI" w:hAnsi="Segoe UI" w:cs="Segoe U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E59E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E59EF"/>
    <w:rPr>
      <w:rFonts w:ascii="Segoe UI" w:hAnsi="Segoe UI" w:cs="Segoe UI"/>
    </w:rPr>
  </w:style>
  <w:style w:type="paragraph" w:styleId="Signature">
    <w:name w:val="Signature"/>
    <w:basedOn w:val="Normal"/>
    <w:link w:val="SignatureChar"/>
    <w:uiPriority w:val="99"/>
    <w:semiHidden/>
    <w:unhideWhenUsed/>
    <w:rsid w:val="000E59EF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E59EF"/>
    <w:rPr>
      <w:rFonts w:ascii="Segoe UI" w:hAnsi="Segoe UI" w:cs="Segoe UI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0E59EF"/>
    <w:rPr>
      <w:rFonts w:ascii="Segoe UI" w:hAnsi="Segoe UI" w:cs="Segoe UI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0E59EF"/>
    <w:rPr>
      <w:rFonts w:ascii="Segoe UI" w:hAnsi="Segoe UI" w:cs="Segoe UI"/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0E59EF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0E59EF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0E59E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0E59E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0E59E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0E59E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0E59EF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0E59E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0E59EF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0E59EF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0E59EF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0E59EF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0E59EF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0E59EF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0E59EF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0E59E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0E59EF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0E59E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0E59EF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0E59EF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0E59EF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0E59E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0E59E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0E59EF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0E59EF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E59EF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0E59E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0E59E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0E59EF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0E59E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0E59E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0E59E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0E59E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0E59E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0E59EF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E59EF"/>
  </w:style>
  <w:style w:type="table" w:styleId="TableProfessional">
    <w:name w:val="Table Professional"/>
    <w:basedOn w:val="TableNormal"/>
    <w:uiPriority w:val="99"/>
    <w:semiHidden/>
    <w:unhideWhenUsed/>
    <w:rsid w:val="000E59E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0E59EF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0E59E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0E59E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0E59E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0E59E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0E59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0E59E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0E59EF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0E59E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0E59EF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0E59EF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E59E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E59E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E59EF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E59EF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E59EF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E59EF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E59EF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E59EF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unhideWhenUsed/>
    <w:rsid w:val="000E59EF"/>
    <w:rPr>
      <w:rFonts w:ascii="Segoe UI" w:hAnsi="Segoe UI" w:cs="Segoe UI"/>
      <w:color w:val="605E5C"/>
      <w:shd w:val="clear" w:color="auto" w:fill="E1DFDD"/>
    </w:rPr>
  </w:style>
  <w:style w:type="character" w:customStyle="1" w:styleId="Mention1">
    <w:name w:val="Mention1"/>
    <w:basedOn w:val="DefaultParagraphFont"/>
    <w:uiPriority w:val="99"/>
    <w:unhideWhenUsed/>
    <w:rsid w:val="000E59EF"/>
    <w:rPr>
      <w:rFonts w:ascii="Segoe UI" w:hAnsi="Segoe UI" w:cs="Segoe UI"/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0E59EF"/>
    <w:pPr>
      <w:spacing w:before="0" w:line="240" w:lineRule="auto"/>
    </w:pPr>
  </w:style>
  <w:style w:type="paragraph" w:customStyle="1" w:styleId="TextoEstndarProbarlo">
    <w:name w:val="Texto Estándar Probarlo"/>
    <w:basedOn w:val="Normal"/>
    <w:rsid w:val="000E59EF"/>
    <w:pPr>
      <w:ind w:left="720" w:right="720"/>
    </w:pPr>
    <w:rPr>
      <w:i/>
      <w:color w:val="595959" w:themeColor="text1" w:themeTint="A6"/>
    </w:rPr>
  </w:style>
  <w:style w:type="paragraph" w:customStyle="1" w:styleId="nfasisdelacita">
    <w:name w:val="Énfasis de la cita"/>
    <w:basedOn w:val="Normal"/>
    <w:next w:val="Normal"/>
    <w:link w:val="Carcterdelnfasisdelacita"/>
    <w:qFormat/>
    <w:rsid w:val="000E59EF"/>
    <w:rPr>
      <w:rFonts w:eastAsiaTheme="minorEastAsia"/>
      <w:i/>
      <w:color w:val="3B3838" w:themeColor="background2" w:themeShade="40"/>
    </w:rPr>
  </w:style>
  <w:style w:type="character" w:customStyle="1" w:styleId="ListNumberChar">
    <w:name w:val="List Number Char"/>
    <w:basedOn w:val="DefaultParagraphFont"/>
    <w:link w:val="ListNumber"/>
    <w:uiPriority w:val="10"/>
    <w:rsid w:val="000E59EF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Carcterdelnfasisdelacita">
    <w:name w:val="Carácter del énfasis de la cita"/>
    <w:basedOn w:val="ListNumberChar"/>
    <w:link w:val="nfasisdelacita"/>
    <w:rsid w:val="000E59EF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NoList"/>
    <w:uiPriority w:val="99"/>
    <w:semiHidden/>
    <w:unhideWhenUsed/>
    <w:rsid w:val="000E59EF"/>
    <w:pPr>
      <w:numPr>
        <w:numId w:val="34"/>
      </w:numPr>
    </w:pPr>
  </w:style>
  <w:style w:type="numbering" w:styleId="1ai">
    <w:name w:val="Outline List 1"/>
    <w:basedOn w:val="NoList"/>
    <w:uiPriority w:val="99"/>
    <w:semiHidden/>
    <w:unhideWhenUsed/>
    <w:rsid w:val="000E59EF"/>
    <w:pPr>
      <w:numPr>
        <w:numId w:val="35"/>
      </w:numPr>
    </w:pPr>
  </w:style>
  <w:style w:type="numbering" w:styleId="ArticleSection">
    <w:name w:val="Outline List 3"/>
    <w:basedOn w:val="NoList"/>
    <w:uiPriority w:val="99"/>
    <w:semiHidden/>
    <w:unhideWhenUsed/>
    <w:rsid w:val="000E59EF"/>
    <w:pPr>
      <w:numPr>
        <w:numId w:val="36"/>
      </w:numPr>
    </w:pPr>
  </w:style>
  <w:style w:type="character" w:customStyle="1" w:styleId="Hashtag1">
    <w:name w:val="Hashtag1"/>
    <w:basedOn w:val="DefaultParagraphFont"/>
    <w:uiPriority w:val="99"/>
    <w:semiHidden/>
    <w:unhideWhenUsed/>
    <w:rsid w:val="000E59EF"/>
    <w:rPr>
      <w:rFonts w:ascii="Segoe UI" w:hAnsi="Segoe UI" w:cs="Segoe UI"/>
      <w:color w:val="2B579A"/>
      <w:shd w:val="clear" w:color="auto" w:fill="E1DFDD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0E59EF"/>
    <w:rPr>
      <w:rFonts w:ascii="Segoe UI" w:hAnsi="Segoe UI" w:cs="Segoe UI"/>
      <w:u w:val="dott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ans\AppData\Local\Microsoft\Office\16.0\DTS\es-CR%7b51AA7D11-7BDC-470C-90CE-28BA3D345351%7d\%7bABEC304E-F1EF-45A4-8416-991F3780B717%7dTFc97815bb-36b3-4f03-9a37-9a8516cb4bec059cbf29_win32-69c516cc9fb8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2D5C3-9883-4933-8A74-C0475B60A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{ABEC304E-F1EF-45A4-8416-991F3780B717}TFc97815bb-36b3-4f03-9a37-9a8516cb4bec059cbf29_win32-69c516cc9fb8.dotx</Template>
  <TotalTime>0</TotalTime>
  <Pages>10</Pages>
  <Words>733</Words>
  <Characters>4033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4757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2026-02-02T22:13:00Z</dcterms:created>
  <dcterms:modified xsi:type="dcterms:W3CDTF">2026-02-02T23:28:00Z</dcterms:modified>
</cp:coreProperties>
</file>